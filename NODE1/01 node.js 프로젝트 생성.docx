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09F8C" w14:textId="684DCBE0" w:rsidR="00FC282E" w:rsidRPr="001B7DCE" w:rsidRDefault="00F8153A" w:rsidP="00A75451">
      <w:pPr>
        <w:rPr>
          <w:sz w:val="40"/>
          <w:szCs w:val="44"/>
        </w:rPr>
      </w:pPr>
      <w:r>
        <w:rPr>
          <w:rFonts w:hint="eastAsia"/>
          <w:sz w:val="40"/>
          <w:szCs w:val="44"/>
        </w:rPr>
        <w:t>n</w:t>
      </w:r>
      <w:r>
        <w:rPr>
          <w:sz w:val="40"/>
          <w:szCs w:val="44"/>
        </w:rPr>
        <w:t xml:space="preserve">ode.js </w:t>
      </w:r>
      <w:r w:rsidR="00CE7DF1">
        <w:rPr>
          <w:rFonts w:hint="eastAsia"/>
          <w:sz w:val="40"/>
          <w:szCs w:val="44"/>
        </w:rPr>
        <w:t>프로젝트 생성</w:t>
      </w:r>
    </w:p>
    <w:p w14:paraId="1F86BC0F" w14:textId="1DA8A254" w:rsidR="00536550" w:rsidRDefault="00536550" w:rsidP="00A75451">
      <w:r>
        <w:t>202</w:t>
      </w:r>
      <w:r w:rsidR="006D5742">
        <w:t>2</w:t>
      </w:r>
      <w:r>
        <w:t>-0</w:t>
      </w:r>
      <w:r w:rsidR="001E57E7">
        <w:t>3</w:t>
      </w:r>
      <w:r>
        <w:t>-</w:t>
      </w:r>
      <w:r w:rsidR="001E57E7">
        <w:t>0</w:t>
      </w:r>
      <w:r w:rsidR="007858F6">
        <w:t>5</w:t>
      </w:r>
    </w:p>
    <w:p w14:paraId="713E7737" w14:textId="788743D1" w:rsidR="00536550" w:rsidRDefault="00536550" w:rsidP="00A75451">
      <w:r>
        <w:rPr>
          <w:rFonts w:hint="eastAsia"/>
        </w:rPr>
        <w:t>이승진</w:t>
      </w:r>
    </w:p>
    <w:p w14:paraId="7841ACDF" w14:textId="0A91EDD0" w:rsidR="00536550" w:rsidRDefault="00536550" w:rsidP="00A75451"/>
    <w:p w14:paraId="1B5CEF59" w14:textId="5756F84E" w:rsidR="00536550" w:rsidRDefault="00536550" w:rsidP="00A75451"/>
    <w:p w14:paraId="3E80B369" w14:textId="60D7E623" w:rsidR="00536550" w:rsidRPr="001B7DCE" w:rsidRDefault="00536550" w:rsidP="00A75451">
      <w:pPr>
        <w:rPr>
          <w:sz w:val="28"/>
          <w:szCs w:val="32"/>
        </w:rPr>
      </w:pPr>
      <w:r w:rsidRPr="001B7DCE">
        <w:rPr>
          <w:rFonts w:hint="eastAsia"/>
          <w:sz w:val="28"/>
          <w:szCs w:val="32"/>
        </w:rPr>
        <w:t>학습목표</w:t>
      </w:r>
    </w:p>
    <w:p w14:paraId="1AC4FEE5" w14:textId="64AA77C6" w:rsidR="00536550" w:rsidRDefault="0072445D" w:rsidP="00A75451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프로젝트 생성</w:t>
      </w:r>
    </w:p>
    <w:p w14:paraId="7AC1E508" w14:textId="7AB50733" w:rsidR="0072445D" w:rsidRDefault="00CF00E2" w:rsidP="00A75451">
      <w:r>
        <w:rPr>
          <w:rFonts w:hint="eastAsia"/>
        </w:rPr>
        <w:t>eslint</w:t>
      </w:r>
      <w:r w:rsidR="0072445D">
        <w:t xml:space="preserve"> </w:t>
      </w:r>
      <w:r w:rsidR="0072445D">
        <w:rPr>
          <w:rFonts w:hint="eastAsia"/>
        </w:rPr>
        <w:t>설정</w:t>
      </w:r>
    </w:p>
    <w:p w14:paraId="6F50FC97" w14:textId="632A839B" w:rsidR="0072445D" w:rsidRDefault="009D4456" w:rsidP="00A75451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반복문</w:t>
      </w:r>
    </w:p>
    <w:p w14:paraId="7107C61E" w14:textId="25479D90" w:rsidR="00395667" w:rsidRDefault="00395667" w:rsidP="00A75451">
      <w:r>
        <w:rPr>
          <w:rFonts w:hint="eastAsia"/>
        </w:rPr>
        <w:t>지역변수 선언</w:t>
      </w:r>
    </w:p>
    <w:p w14:paraId="6C5D6FC8" w14:textId="24396FED" w:rsidR="00536550" w:rsidRDefault="00536550" w:rsidP="00A75451"/>
    <w:p w14:paraId="4A87A0C0" w14:textId="502ED4CB" w:rsidR="001B7DCE" w:rsidRDefault="001B7DCE" w:rsidP="00A75451"/>
    <w:p w14:paraId="2FA650EE" w14:textId="28179983" w:rsidR="001B7DCE" w:rsidRPr="001B7DCE" w:rsidRDefault="001B7DCE" w:rsidP="00A75451">
      <w:pPr>
        <w:rPr>
          <w:sz w:val="28"/>
          <w:szCs w:val="32"/>
        </w:rPr>
      </w:pPr>
      <w:r w:rsidRPr="001B7DCE">
        <w:rPr>
          <w:rFonts w:hint="eastAsia"/>
          <w:sz w:val="28"/>
          <w:szCs w:val="32"/>
        </w:rPr>
        <w:t>목차</w:t>
      </w:r>
    </w:p>
    <w:p w14:paraId="4EC5BFA8" w14:textId="2B132864" w:rsidR="00FD254D" w:rsidRDefault="001B7DCE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128947306" w:history="1">
        <w:r w:rsidR="00FD254D" w:rsidRPr="005C76D8">
          <w:rPr>
            <w:rStyle w:val="Hyperlink"/>
            <w:rFonts w:hAnsi="굴림체"/>
            <w:noProof/>
          </w:rPr>
          <w:t>1.</w:t>
        </w:r>
        <w:r w:rsidR="00FD254D" w:rsidRPr="005C76D8">
          <w:rPr>
            <w:rStyle w:val="Hyperlink"/>
            <w:noProof/>
          </w:rPr>
          <w:t xml:space="preserve"> 관련 개념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_Toc128947306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</w:t>
        </w:r>
        <w:r w:rsidR="00FD254D">
          <w:rPr>
            <w:noProof/>
            <w:webHidden/>
          </w:rPr>
          <w:fldChar w:fldCharType="end"/>
        </w:r>
      </w:hyperlink>
    </w:p>
    <w:p w14:paraId="135680E1" w14:textId="2A0282BB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07" w:history="1">
        <w:r w:rsidR="00FD254D" w:rsidRPr="005C76D8">
          <w:rPr>
            <w:rStyle w:val="Hyperlink"/>
            <w:noProof/>
          </w:rPr>
          <w:t>1) 컴파일러(compiler), 인터프리터(interpreter)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_Toc128947307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</w:t>
        </w:r>
        <w:r w:rsidR="00FD254D">
          <w:rPr>
            <w:noProof/>
            <w:webHidden/>
          </w:rPr>
          <w:fldChar w:fldCharType="end"/>
        </w:r>
      </w:hyperlink>
    </w:p>
    <w:p w14:paraId="789AF0FB" w14:textId="75A65DD2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08" w:history="1">
        <w:r w:rsidR="00FD254D" w:rsidRPr="005C76D8">
          <w:rPr>
            <w:rStyle w:val="Hyperlink"/>
            <w:noProof/>
          </w:rPr>
          <w:t>2) node.js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_Toc128947308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</w:t>
        </w:r>
        <w:r w:rsidR="00FD254D">
          <w:rPr>
            <w:noProof/>
            <w:webHidden/>
          </w:rPr>
          <w:fldChar w:fldCharType="end"/>
        </w:r>
      </w:hyperlink>
    </w:p>
    <w:p w14:paraId="6B1BC4B1" w14:textId="065F3A3F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09" w:history="1">
        <w:r w:rsidR="00FD254D" w:rsidRPr="005C76D8">
          <w:rPr>
            <w:rStyle w:val="Hyperlink"/>
            <w:noProof/>
          </w:rPr>
          <w:t>3) 터미널(terminal)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_Toc128947309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3</w:t>
        </w:r>
        <w:r w:rsidR="00FD254D">
          <w:rPr>
            <w:noProof/>
            <w:webHidden/>
          </w:rPr>
          <w:fldChar w:fldCharType="end"/>
        </w:r>
      </w:hyperlink>
    </w:p>
    <w:p w14:paraId="2355AFB7" w14:textId="5C12111C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10" w:history="1">
        <w:r w:rsidR="00FD254D" w:rsidRPr="005C76D8">
          <w:rPr>
            <w:rStyle w:val="Hyperlink"/>
            <w:noProof/>
          </w:rPr>
          <w:t>4) git bash 쉘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_Toc128947310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4</w:t>
        </w:r>
        <w:r w:rsidR="00FD254D">
          <w:rPr>
            <w:noProof/>
            <w:webHidden/>
          </w:rPr>
          <w:fldChar w:fldCharType="end"/>
        </w:r>
      </w:hyperlink>
    </w:p>
    <w:p w14:paraId="2942CB3C" w14:textId="17660F4B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11" w:history="1">
        <w:r w:rsidR="00FD254D" w:rsidRPr="005C76D8">
          <w:rPr>
            <w:rStyle w:val="Hyperlink"/>
            <w:noProof/>
          </w:rPr>
          <w:t>5) bash 명령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_Toc128947311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5</w:t>
        </w:r>
        <w:r w:rsidR="00FD254D">
          <w:rPr>
            <w:noProof/>
            <w:webHidden/>
          </w:rPr>
          <w:fldChar w:fldCharType="end"/>
        </w:r>
      </w:hyperlink>
    </w:p>
    <w:p w14:paraId="027B88C7" w14:textId="0130A152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12" w:history="1">
        <w:r w:rsidR="00FD254D" w:rsidRPr="005C76D8">
          <w:rPr>
            <w:rStyle w:val="Hyperlink"/>
            <w:noProof/>
          </w:rPr>
          <w:t>6) 파일 경로명 (file path)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_Toc128947312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6</w:t>
        </w:r>
        <w:r w:rsidR="00FD254D">
          <w:rPr>
            <w:noProof/>
            <w:webHidden/>
          </w:rPr>
          <w:fldChar w:fldCharType="end"/>
        </w:r>
      </w:hyperlink>
    </w:p>
    <w:p w14:paraId="583AF4D0" w14:textId="0FC6AEA0" w:rsidR="00FD254D" w:rsidRDefault="00000000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128947313" w:history="1">
        <w:r w:rsidR="00FD254D" w:rsidRPr="005C76D8">
          <w:rPr>
            <w:rStyle w:val="Hyperlink"/>
            <w:rFonts w:hAnsi="굴림체"/>
            <w:noProof/>
          </w:rPr>
          <w:t>2.</w:t>
        </w:r>
        <w:r w:rsidR="00FD254D" w:rsidRPr="005C76D8">
          <w:rPr>
            <w:rStyle w:val="Hyperlink"/>
            <w:noProof/>
          </w:rPr>
          <w:t xml:space="preserve"> hello world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_Toc128947313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7</w:t>
        </w:r>
        <w:r w:rsidR="00FD254D">
          <w:rPr>
            <w:noProof/>
            <w:webHidden/>
          </w:rPr>
          <w:fldChar w:fldCharType="end"/>
        </w:r>
      </w:hyperlink>
    </w:p>
    <w:p w14:paraId="68CEA415" w14:textId="55D701E6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14" w:history="1">
        <w:r w:rsidR="00FD254D" w:rsidRPr="005C76D8">
          <w:rPr>
            <w:rStyle w:val="Hyperlink"/>
            <w:noProof/>
          </w:rPr>
          <w:t>1) 소스코드 폴더 생성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_Toc128947314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7</w:t>
        </w:r>
        <w:r w:rsidR="00FD254D">
          <w:rPr>
            <w:noProof/>
            <w:webHidden/>
          </w:rPr>
          <w:fldChar w:fldCharType="end"/>
        </w:r>
      </w:hyperlink>
    </w:p>
    <w:p w14:paraId="5A79A646" w14:textId="356B39AF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15" w:history="1">
        <w:r w:rsidR="00FD254D" w:rsidRPr="005C76D8">
          <w:rPr>
            <w:rStyle w:val="Hyperlink"/>
            <w:noProof/>
          </w:rPr>
          <w:t>2) 소스코드 파일 생성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_Toc128947315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8</w:t>
        </w:r>
        <w:r w:rsidR="00FD254D">
          <w:rPr>
            <w:noProof/>
            <w:webHidden/>
          </w:rPr>
          <w:fldChar w:fldCharType="end"/>
        </w:r>
      </w:hyperlink>
    </w:p>
    <w:p w14:paraId="07ECB3CF" w14:textId="174F659E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16" w:history="1">
        <w:r w:rsidR="00FD254D" w:rsidRPr="005C76D8">
          <w:rPr>
            <w:rStyle w:val="Hyperlink"/>
            <w:noProof/>
          </w:rPr>
          <w:t>3) 터미널 열기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_Toc128947316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9</w:t>
        </w:r>
        <w:r w:rsidR="00FD254D">
          <w:rPr>
            <w:noProof/>
            <w:webHidden/>
          </w:rPr>
          <w:fldChar w:fldCharType="end"/>
        </w:r>
      </w:hyperlink>
    </w:p>
    <w:p w14:paraId="1EBAC0A7" w14:textId="158699CD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17" w:history="1">
        <w:r w:rsidR="00FD254D" w:rsidRPr="005C76D8">
          <w:rPr>
            <w:rStyle w:val="Hyperlink"/>
            <w:noProof/>
          </w:rPr>
          <w:t>4) javascript 파일 실행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_Toc128947317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12</w:t>
        </w:r>
        <w:r w:rsidR="00FD254D">
          <w:rPr>
            <w:noProof/>
            <w:webHidden/>
          </w:rPr>
          <w:fldChar w:fldCharType="end"/>
        </w:r>
      </w:hyperlink>
    </w:p>
    <w:p w14:paraId="7D7D7FD6" w14:textId="6B98C9DD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18" w:history="1">
        <w:r w:rsidR="00FD254D" w:rsidRPr="005C76D8">
          <w:rPr>
            <w:rStyle w:val="Hyperlink"/>
            <w:noProof/>
          </w:rPr>
          <w:t>5) let 키워드로 변수 선언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_Toc128947318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13</w:t>
        </w:r>
        <w:r w:rsidR="00FD254D">
          <w:rPr>
            <w:noProof/>
            <w:webHidden/>
          </w:rPr>
          <w:fldChar w:fldCharType="end"/>
        </w:r>
      </w:hyperlink>
    </w:p>
    <w:p w14:paraId="529E2549" w14:textId="454AB1E7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19" w:history="1">
        <w:r w:rsidR="00FD254D" w:rsidRPr="005C76D8">
          <w:rPr>
            <w:rStyle w:val="Hyperlink"/>
            <w:noProof/>
          </w:rPr>
          <w:t>6) var 키워드로 변수 선언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_Toc128947319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14</w:t>
        </w:r>
        <w:r w:rsidR="00FD254D">
          <w:rPr>
            <w:noProof/>
            <w:webHidden/>
          </w:rPr>
          <w:fldChar w:fldCharType="end"/>
        </w:r>
      </w:hyperlink>
    </w:p>
    <w:p w14:paraId="180934C5" w14:textId="6957B098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20" w:history="1">
        <w:r w:rsidR="00FD254D" w:rsidRPr="005C76D8">
          <w:rPr>
            <w:rStyle w:val="Hyperlink"/>
            <w:noProof/>
          </w:rPr>
          <w:t>7) 세미콜론 생략 가능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_Toc128947320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14</w:t>
        </w:r>
        <w:r w:rsidR="00FD254D">
          <w:rPr>
            <w:noProof/>
            <w:webHidden/>
          </w:rPr>
          <w:fldChar w:fldCharType="end"/>
        </w:r>
      </w:hyperlink>
    </w:p>
    <w:p w14:paraId="343A157A" w14:textId="22DD1AA8" w:rsidR="00FD254D" w:rsidRDefault="00000000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128947321" w:history="1">
        <w:r w:rsidR="00FD254D" w:rsidRPr="005C76D8">
          <w:rPr>
            <w:rStyle w:val="Hyperlink"/>
            <w:rFonts w:hAnsi="굴림체"/>
            <w:noProof/>
          </w:rPr>
          <w:t>3.</w:t>
        </w:r>
        <w:r w:rsidR="00FD254D" w:rsidRPr="005C76D8">
          <w:rPr>
            <w:rStyle w:val="Hyperlink"/>
            <w:noProof/>
          </w:rPr>
          <w:t xml:space="preserve"> eslint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_Toc128947321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15</w:t>
        </w:r>
        <w:r w:rsidR="00FD254D">
          <w:rPr>
            <w:noProof/>
            <w:webHidden/>
          </w:rPr>
          <w:fldChar w:fldCharType="end"/>
        </w:r>
      </w:hyperlink>
    </w:p>
    <w:p w14:paraId="3356ADBB" w14:textId="0EBDFFD2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22" w:history="1">
        <w:r w:rsidR="00FD254D" w:rsidRPr="005C76D8">
          <w:rPr>
            <w:rStyle w:val="Hyperlink"/>
            <w:noProof/>
          </w:rPr>
          <w:t>1) eslint란?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_Toc128947322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15</w:t>
        </w:r>
        <w:r w:rsidR="00FD254D">
          <w:rPr>
            <w:noProof/>
            <w:webHidden/>
          </w:rPr>
          <w:fldChar w:fldCharType="end"/>
        </w:r>
      </w:hyperlink>
    </w:p>
    <w:p w14:paraId="1F53B28E" w14:textId="362DB81B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23" w:history="1">
        <w:r w:rsidR="00FD254D" w:rsidRPr="005C76D8">
          <w:rPr>
            <w:rStyle w:val="Hyperlink"/>
            <w:noProof/>
          </w:rPr>
          <w:t>2) eslint 설치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_Toc128947323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15</w:t>
        </w:r>
        <w:r w:rsidR="00FD254D">
          <w:rPr>
            <w:noProof/>
            <w:webHidden/>
          </w:rPr>
          <w:fldChar w:fldCharType="end"/>
        </w:r>
      </w:hyperlink>
    </w:p>
    <w:p w14:paraId="68F5C055" w14:textId="69FB29CC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24" w:history="1">
        <w:r w:rsidR="00FD254D" w:rsidRPr="005C76D8">
          <w:rPr>
            <w:rStyle w:val="Hyperlink"/>
            <w:noProof/>
          </w:rPr>
          <w:t>3) visual studio code 확장 설치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_Toc128947324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16</w:t>
        </w:r>
        <w:r w:rsidR="00FD254D">
          <w:rPr>
            <w:noProof/>
            <w:webHidden/>
          </w:rPr>
          <w:fldChar w:fldCharType="end"/>
        </w:r>
      </w:hyperlink>
    </w:p>
    <w:p w14:paraId="36E07969" w14:textId="1F19BB9B" w:rsidR="00FD254D" w:rsidRDefault="00000000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128947325" w:history="1">
        <w:r w:rsidR="00FD254D" w:rsidRPr="005C76D8">
          <w:rPr>
            <w:rStyle w:val="Hyperlink"/>
            <w:rFonts w:hAnsi="굴림체"/>
            <w:noProof/>
          </w:rPr>
          <w:t>4.</w:t>
        </w:r>
        <w:r w:rsidR="00FD254D" w:rsidRPr="005C76D8">
          <w:rPr>
            <w:rStyle w:val="Hyperlink"/>
            <w:noProof/>
          </w:rPr>
          <w:t xml:space="preserve"> node.js 프로젝트 설정 파일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_Toc128947325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17</w:t>
        </w:r>
        <w:r w:rsidR="00FD254D">
          <w:rPr>
            <w:noProof/>
            <w:webHidden/>
          </w:rPr>
          <w:fldChar w:fldCharType="end"/>
        </w:r>
      </w:hyperlink>
    </w:p>
    <w:p w14:paraId="5C9E86A3" w14:textId="1140F342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26" w:history="1">
        <w:r w:rsidR="00FD254D" w:rsidRPr="005C76D8">
          <w:rPr>
            <w:rStyle w:val="Hyperlink"/>
            <w:noProof/>
          </w:rPr>
          <w:t>1) package.json 파일 생성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_Toc128947326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17</w:t>
        </w:r>
        <w:r w:rsidR="00FD254D">
          <w:rPr>
            <w:noProof/>
            <w:webHidden/>
          </w:rPr>
          <w:fldChar w:fldCharType="end"/>
        </w:r>
      </w:hyperlink>
    </w:p>
    <w:p w14:paraId="489FFEB8" w14:textId="41E902B6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27" w:history="1">
        <w:r w:rsidR="00FD254D" w:rsidRPr="005C76D8">
          <w:rPr>
            <w:rStyle w:val="Hyperlink"/>
            <w:noProof/>
          </w:rPr>
          <w:t>2) eslint 설정 파일 생성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_Toc128947327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18</w:t>
        </w:r>
        <w:r w:rsidR="00FD254D">
          <w:rPr>
            <w:noProof/>
            <w:webHidden/>
          </w:rPr>
          <w:fldChar w:fldCharType="end"/>
        </w:r>
      </w:hyperlink>
    </w:p>
    <w:p w14:paraId="3CFBBB13" w14:textId="7331CE06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28" w:history="1">
        <w:r w:rsidR="00FD254D" w:rsidRPr="005C76D8">
          <w:rPr>
            <w:rStyle w:val="Hyperlink"/>
            <w:noProof/>
          </w:rPr>
          <w:t>3) 프로젝트 폴더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_Toc128947328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20</w:t>
        </w:r>
        <w:r w:rsidR="00FD254D">
          <w:rPr>
            <w:noProof/>
            <w:webHidden/>
          </w:rPr>
          <w:fldChar w:fldCharType="end"/>
        </w:r>
      </w:hyperlink>
    </w:p>
    <w:p w14:paraId="2044A6C4" w14:textId="0F651C6A" w:rsidR="00FD254D" w:rsidRDefault="00000000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128947329" w:history="1">
        <w:r w:rsidR="00FD254D" w:rsidRPr="005C76D8">
          <w:rPr>
            <w:rStyle w:val="Hyperlink"/>
            <w:rFonts w:hAnsi="굴림체"/>
            <w:noProof/>
          </w:rPr>
          <w:t>5.</w:t>
        </w:r>
        <w:r w:rsidR="00FD254D" w:rsidRPr="005C76D8">
          <w:rPr>
            <w:rStyle w:val="Hyperlink"/>
            <w:noProof/>
          </w:rPr>
          <w:t xml:space="preserve"> 반복문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_Toc128947329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22</w:t>
        </w:r>
        <w:r w:rsidR="00FD254D">
          <w:rPr>
            <w:noProof/>
            <w:webHidden/>
          </w:rPr>
          <w:fldChar w:fldCharType="end"/>
        </w:r>
      </w:hyperlink>
    </w:p>
    <w:p w14:paraId="04BE5F09" w14:textId="46086306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30" w:history="1">
        <w:r w:rsidR="00FD254D" w:rsidRPr="005C76D8">
          <w:rPr>
            <w:rStyle w:val="Hyperlink"/>
            <w:noProof/>
          </w:rPr>
          <w:t>1) chap02 폴더 생성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_Toc128947330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22</w:t>
        </w:r>
        <w:r w:rsidR="00FD254D">
          <w:rPr>
            <w:noProof/>
            <w:webHidden/>
          </w:rPr>
          <w:fldChar w:fldCharType="end"/>
        </w:r>
      </w:hyperlink>
    </w:p>
    <w:p w14:paraId="165087BB" w14:textId="0026AC29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31" w:history="1">
        <w:r w:rsidR="00FD254D" w:rsidRPr="005C76D8">
          <w:rPr>
            <w:rStyle w:val="Hyperlink"/>
            <w:noProof/>
          </w:rPr>
          <w:t>2) chap02 폴더 아래 파일 생성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_Toc128947331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22</w:t>
        </w:r>
        <w:r w:rsidR="00FD254D">
          <w:rPr>
            <w:noProof/>
            <w:webHidden/>
          </w:rPr>
          <w:fldChar w:fldCharType="end"/>
        </w:r>
      </w:hyperlink>
    </w:p>
    <w:p w14:paraId="2A73D1E6" w14:textId="052F509C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32" w:history="1">
        <w:r w:rsidR="00FD254D" w:rsidRPr="005C76D8">
          <w:rPr>
            <w:rStyle w:val="Hyperlink"/>
            <w:noProof/>
          </w:rPr>
          <w:t>3) for 문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_Toc128947332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23</w:t>
        </w:r>
        <w:r w:rsidR="00FD254D">
          <w:rPr>
            <w:noProof/>
            <w:webHidden/>
          </w:rPr>
          <w:fldChar w:fldCharType="end"/>
        </w:r>
      </w:hyperlink>
    </w:p>
    <w:p w14:paraId="38482A8A" w14:textId="65C64168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33" w:history="1">
        <w:r w:rsidR="00FD254D" w:rsidRPr="005C76D8">
          <w:rPr>
            <w:rStyle w:val="Hyperlink"/>
            <w:noProof/>
          </w:rPr>
          <w:t>4) while 루프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_Toc128947333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25</w:t>
        </w:r>
        <w:r w:rsidR="00FD254D">
          <w:rPr>
            <w:noProof/>
            <w:webHidden/>
          </w:rPr>
          <w:fldChar w:fldCharType="end"/>
        </w:r>
      </w:hyperlink>
    </w:p>
    <w:p w14:paraId="4394BCA2" w14:textId="3086E2D0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34" w:history="1">
        <w:r w:rsidR="00FD254D" w:rsidRPr="005C76D8">
          <w:rPr>
            <w:rStyle w:val="Hyperlink"/>
            <w:noProof/>
          </w:rPr>
          <w:t>5) do while 루프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_Toc128947334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25</w:t>
        </w:r>
        <w:r w:rsidR="00FD254D">
          <w:rPr>
            <w:noProof/>
            <w:webHidden/>
          </w:rPr>
          <w:fldChar w:fldCharType="end"/>
        </w:r>
      </w:hyperlink>
    </w:p>
    <w:p w14:paraId="3C157E26" w14:textId="0AAC0597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35" w:history="1">
        <w:r w:rsidR="00FD254D" w:rsidRPr="005C76D8">
          <w:rPr>
            <w:rStyle w:val="Hyperlink"/>
            <w:noProof/>
          </w:rPr>
          <w:t>6) break, continue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_Toc128947335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26</w:t>
        </w:r>
        <w:r w:rsidR="00FD254D">
          <w:rPr>
            <w:noProof/>
            <w:webHidden/>
          </w:rPr>
          <w:fldChar w:fldCharType="end"/>
        </w:r>
      </w:hyperlink>
    </w:p>
    <w:p w14:paraId="1F9555D8" w14:textId="76EF25C7" w:rsidR="00FD254D" w:rsidRDefault="00000000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128947336" w:history="1">
        <w:r w:rsidR="00FD254D" w:rsidRPr="005C76D8">
          <w:rPr>
            <w:rStyle w:val="Hyperlink"/>
            <w:rFonts w:hAnsi="굴림체"/>
            <w:noProof/>
          </w:rPr>
          <w:t>6.</w:t>
        </w:r>
        <w:r w:rsidR="00FD254D" w:rsidRPr="005C76D8">
          <w:rPr>
            <w:rStyle w:val="Hyperlink"/>
            <w:noProof/>
          </w:rPr>
          <w:t xml:space="preserve"> 변수 선언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_Toc128947336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27</w:t>
        </w:r>
        <w:r w:rsidR="00FD254D">
          <w:rPr>
            <w:noProof/>
            <w:webHidden/>
          </w:rPr>
          <w:fldChar w:fldCharType="end"/>
        </w:r>
      </w:hyperlink>
    </w:p>
    <w:p w14:paraId="3F0AF15F" w14:textId="707E8244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37" w:history="1">
        <w:r w:rsidR="00FD254D" w:rsidRPr="005C76D8">
          <w:rPr>
            <w:rStyle w:val="Hyperlink"/>
            <w:noProof/>
          </w:rPr>
          <w:t>1) 변수 선언 생략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_Toc128947337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27</w:t>
        </w:r>
        <w:r w:rsidR="00FD254D">
          <w:rPr>
            <w:noProof/>
            <w:webHidden/>
          </w:rPr>
          <w:fldChar w:fldCharType="end"/>
        </w:r>
      </w:hyperlink>
    </w:p>
    <w:p w14:paraId="21DAA24E" w14:textId="67D232EC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38" w:history="1">
        <w:r w:rsidR="00FD254D" w:rsidRPr="005C76D8">
          <w:rPr>
            <w:rStyle w:val="Hyperlink"/>
            <w:noProof/>
          </w:rPr>
          <w:t>2) "use strict";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_Toc128947338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28</w:t>
        </w:r>
        <w:r w:rsidR="00FD254D">
          <w:rPr>
            <w:noProof/>
            <w:webHidden/>
          </w:rPr>
          <w:fldChar w:fldCharType="end"/>
        </w:r>
      </w:hyperlink>
    </w:p>
    <w:p w14:paraId="5B91472D" w14:textId="26F7F16D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39" w:history="1">
        <w:r w:rsidR="00FD254D" w:rsidRPr="005C76D8">
          <w:rPr>
            <w:rStyle w:val="Hyperlink"/>
            <w:noProof/>
          </w:rPr>
          <w:t>3) 상수 선언 const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_Toc128947339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29</w:t>
        </w:r>
        <w:r w:rsidR="00FD254D">
          <w:rPr>
            <w:noProof/>
            <w:webHidden/>
          </w:rPr>
          <w:fldChar w:fldCharType="end"/>
        </w:r>
      </w:hyperlink>
    </w:p>
    <w:p w14:paraId="6F647611" w14:textId="6733C95E" w:rsidR="00FD254D" w:rsidRDefault="00000000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128947340" w:history="1">
        <w:r w:rsidR="00FD254D" w:rsidRPr="005C76D8">
          <w:rPr>
            <w:rStyle w:val="Hyperlink"/>
            <w:rFonts w:hAnsi="굴림체"/>
            <w:noProof/>
          </w:rPr>
          <w:t>7.</w:t>
        </w:r>
        <w:r w:rsidR="00FD254D" w:rsidRPr="005C76D8">
          <w:rPr>
            <w:rStyle w:val="Hyperlink"/>
            <w:noProof/>
          </w:rPr>
          <w:t xml:space="preserve"> 내용 정리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_Toc128947340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30</w:t>
        </w:r>
        <w:r w:rsidR="00FD254D">
          <w:rPr>
            <w:noProof/>
            <w:webHidden/>
          </w:rPr>
          <w:fldChar w:fldCharType="end"/>
        </w:r>
      </w:hyperlink>
    </w:p>
    <w:p w14:paraId="7C125984" w14:textId="6C093E60" w:rsidR="00FD254D" w:rsidRDefault="00000000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128947341" w:history="1">
        <w:r w:rsidR="00FD254D" w:rsidRPr="005C76D8">
          <w:rPr>
            <w:rStyle w:val="Hyperlink"/>
            <w:rFonts w:hAnsi="굴림체"/>
            <w:noProof/>
          </w:rPr>
          <w:t>8.</w:t>
        </w:r>
        <w:r w:rsidR="00FD254D" w:rsidRPr="005C76D8">
          <w:rPr>
            <w:rStyle w:val="Hyperlink"/>
            <w:noProof/>
          </w:rPr>
          <w:t xml:space="preserve"> 과제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_Toc128947341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32</w:t>
        </w:r>
        <w:r w:rsidR="00FD254D">
          <w:rPr>
            <w:noProof/>
            <w:webHidden/>
          </w:rPr>
          <w:fldChar w:fldCharType="end"/>
        </w:r>
      </w:hyperlink>
    </w:p>
    <w:p w14:paraId="67011A28" w14:textId="0576997E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42" w:history="1">
        <w:r w:rsidR="00FD254D" w:rsidRPr="005C76D8">
          <w:rPr>
            <w:rStyle w:val="Hyperlink"/>
            <w:noProof/>
          </w:rPr>
          <w:t>1) 합계1 (sum1.js)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_Toc128947342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32</w:t>
        </w:r>
        <w:r w:rsidR="00FD254D">
          <w:rPr>
            <w:noProof/>
            <w:webHidden/>
          </w:rPr>
          <w:fldChar w:fldCharType="end"/>
        </w:r>
      </w:hyperlink>
    </w:p>
    <w:p w14:paraId="30555E74" w14:textId="6000A0BD" w:rsidR="00FD254D" w:rsidRDefault="00000000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43" w:history="1">
        <w:r w:rsidR="00FD254D" w:rsidRPr="005C76D8">
          <w:rPr>
            <w:rStyle w:val="Hyperlink"/>
            <w:noProof/>
          </w:rPr>
          <w:t>2) 합계2 (sum2.js)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_Toc128947343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32</w:t>
        </w:r>
        <w:r w:rsidR="00FD254D">
          <w:rPr>
            <w:noProof/>
            <w:webHidden/>
          </w:rPr>
          <w:fldChar w:fldCharType="end"/>
        </w:r>
      </w:hyperlink>
    </w:p>
    <w:p w14:paraId="2C68EDF7" w14:textId="56154D86" w:rsidR="001B7DCE" w:rsidRDefault="001B7DCE" w:rsidP="00A75451">
      <w:r>
        <w:fldChar w:fldCharType="end"/>
      </w:r>
    </w:p>
    <w:p w14:paraId="39F1FF3A" w14:textId="13D925BF" w:rsidR="00536550" w:rsidRDefault="00536550" w:rsidP="00A75451"/>
    <w:p w14:paraId="0C89C36B" w14:textId="77777777" w:rsidR="00536550" w:rsidRDefault="00536550" w:rsidP="00A75451"/>
    <w:p w14:paraId="70975A91" w14:textId="797A5BF1" w:rsidR="00FC282E" w:rsidRDefault="00FC282E" w:rsidP="00A75451"/>
    <w:p w14:paraId="662622B6" w14:textId="600E8B30" w:rsidR="00FC282E" w:rsidRDefault="00FC282E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4F18404F" w14:textId="77777777" w:rsidR="00755471" w:rsidRDefault="00755471" w:rsidP="00755471">
      <w:pPr>
        <w:pStyle w:val="Heading1"/>
      </w:pPr>
      <w:bookmarkStart w:id="0" w:name="_Toc67320484"/>
      <w:bookmarkStart w:id="1" w:name="_Toc128947306"/>
      <w:r>
        <w:rPr>
          <w:rFonts w:hint="eastAsia"/>
        </w:rPr>
        <w:lastRenderedPageBreak/>
        <w:t>관련</w:t>
      </w:r>
      <w:r>
        <w:rPr>
          <w:rFonts w:hint="eastAsia"/>
        </w:rPr>
        <w:t xml:space="preserve"> </w:t>
      </w:r>
      <w:r>
        <w:rPr>
          <w:rFonts w:hint="eastAsia"/>
        </w:rPr>
        <w:t>개념</w:t>
      </w:r>
      <w:bookmarkEnd w:id="0"/>
      <w:bookmarkEnd w:id="1"/>
    </w:p>
    <w:p w14:paraId="7067EE23" w14:textId="77777777" w:rsidR="00755471" w:rsidRDefault="00755471" w:rsidP="00755471"/>
    <w:p w14:paraId="5E27B3F1" w14:textId="77777777" w:rsidR="00755471" w:rsidRDefault="00755471" w:rsidP="00755471">
      <w:pPr>
        <w:pStyle w:val="Heading2"/>
      </w:pPr>
      <w:bookmarkStart w:id="2" w:name="_Toc67320485"/>
      <w:bookmarkStart w:id="3" w:name="_Toc128947307"/>
      <w:r>
        <w:rPr>
          <w:rFonts w:hint="eastAsia"/>
        </w:rPr>
        <w:t>컴파일러(</w:t>
      </w:r>
      <w:r>
        <w:t xml:space="preserve">compiler), </w:t>
      </w:r>
      <w:r>
        <w:rPr>
          <w:rFonts w:hint="eastAsia"/>
        </w:rPr>
        <w:t>인터프리터(</w:t>
      </w:r>
      <w:r>
        <w:t>interpreter)</w:t>
      </w:r>
      <w:bookmarkEnd w:id="2"/>
      <w:bookmarkEnd w:id="3"/>
    </w:p>
    <w:p w14:paraId="342F0EE0" w14:textId="77777777" w:rsidR="00755471" w:rsidRDefault="00755471" w:rsidP="00755471">
      <w:r>
        <w:rPr>
          <w:rFonts w:hint="eastAsia"/>
        </w:rPr>
        <w:t>C는 컴파일 방식의 프로그래밍 언어이다.</w:t>
      </w:r>
    </w:p>
    <w:p w14:paraId="0C5A778D" w14:textId="77777777" w:rsidR="00755471" w:rsidRDefault="00755471" w:rsidP="00755471">
      <w:r>
        <w:rPr>
          <w:rFonts w:hint="eastAsia"/>
        </w:rPr>
        <w:t>컴파일러는 소스 코드를 실행 파일로 변환한다.</w:t>
      </w:r>
    </w:p>
    <w:p w14:paraId="05A91D57" w14:textId="77777777" w:rsidR="00755471" w:rsidRDefault="00755471" w:rsidP="00755471">
      <w:r>
        <w:rPr>
          <w:rFonts w:hint="eastAsia"/>
        </w:rPr>
        <w:t>실행 파일만 있으면 실행이 되기 때문에,</w:t>
      </w:r>
      <w:r>
        <w:t xml:space="preserve"> </w:t>
      </w:r>
      <w:r>
        <w:rPr>
          <w:rFonts w:hint="eastAsia"/>
        </w:rPr>
        <w:t>소스 코드를 배포할 필요 없다.</w:t>
      </w:r>
    </w:p>
    <w:p w14:paraId="43D74029" w14:textId="77777777" w:rsidR="00755471" w:rsidRDefault="00755471" w:rsidP="00755471"/>
    <w:p w14:paraId="33C54F85" w14:textId="77777777" w:rsidR="00755471" w:rsidRDefault="00755471" w:rsidP="00755471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언어는 인터프리터 방식의 프로그래밍 언어이다.</w:t>
      </w:r>
    </w:p>
    <w:p w14:paraId="33886700" w14:textId="77777777" w:rsidR="00755471" w:rsidRDefault="00755471" w:rsidP="00755471">
      <w:r>
        <w:rPr>
          <w:rFonts w:hint="eastAsia"/>
        </w:rPr>
        <w:t>인터프리터는 소스 코드를 실행 파일로 변환하지 않는다.</w:t>
      </w:r>
    </w:p>
    <w:p w14:paraId="12E441FF" w14:textId="77777777" w:rsidR="00755471" w:rsidRDefault="00755471" w:rsidP="00755471">
      <w:r>
        <w:rPr>
          <w:rFonts w:hint="eastAsia"/>
        </w:rPr>
        <w:t>인터프리터는 소스 코드를 한 줄 씩 읽으며 실행하기 때문에,</w:t>
      </w:r>
    </w:p>
    <w:p w14:paraId="59C482B1" w14:textId="77777777" w:rsidR="00755471" w:rsidRDefault="00755471" w:rsidP="00755471">
      <w:r>
        <w:rPr>
          <w:rFonts w:hint="eastAsia"/>
        </w:rPr>
        <w:t>실행할 때 마다 소스 코드 파일이 필요하다.</w:t>
      </w:r>
    </w:p>
    <w:p w14:paraId="62D69CD6" w14:textId="77777777" w:rsidR="00755471" w:rsidRDefault="00755471" w:rsidP="00755471"/>
    <w:p w14:paraId="5E4BA418" w14:textId="77777777" w:rsidR="00755471" w:rsidRPr="00851CE5" w:rsidRDefault="00755471" w:rsidP="00755471"/>
    <w:p w14:paraId="16E30B35" w14:textId="77777777" w:rsidR="00755471" w:rsidRDefault="00755471" w:rsidP="00755471">
      <w:pPr>
        <w:pStyle w:val="Heading2"/>
      </w:pPr>
      <w:bookmarkStart w:id="4" w:name="_Toc67320486"/>
      <w:bookmarkStart w:id="5" w:name="_Toc128947308"/>
      <w:r>
        <w:rPr>
          <w:rFonts w:hint="eastAsia"/>
        </w:rPr>
        <w:t>n</w:t>
      </w:r>
      <w:r>
        <w:t>ode.js</w:t>
      </w:r>
      <w:bookmarkEnd w:id="4"/>
      <w:bookmarkEnd w:id="5"/>
    </w:p>
    <w:p w14:paraId="1F31A59B" w14:textId="77777777" w:rsidR="00755471" w:rsidRDefault="00755471" w:rsidP="00755471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언어는 인터프리터(</w:t>
      </w:r>
      <w:r>
        <w:t xml:space="preserve">interpreter) </w:t>
      </w:r>
      <w:r>
        <w:rPr>
          <w:rFonts w:hint="eastAsia"/>
        </w:rPr>
        <w:t>방식으로 실행된다.</w:t>
      </w:r>
    </w:p>
    <w:p w14:paraId="4EAAEB5F" w14:textId="77777777" w:rsidR="00755471" w:rsidRDefault="00755471" w:rsidP="00755471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 xml:space="preserve">인터프리터가 </w:t>
      </w:r>
      <w:r>
        <w:t xml:space="preserve">javascript </w:t>
      </w:r>
      <w:r>
        <w:rPr>
          <w:rFonts w:hint="eastAsia"/>
        </w:rPr>
        <w:t>소스코드를 읽어서 실행한다.</w:t>
      </w:r>
    </w:p>
    <w:p w14:paraId="0E1480F8" w14:textId="77777777" w:rsidR="00755471" w:rsidRDefault="00755471" w:rsidP="00755471"/>
    <w:p w14:paraId="43A45B52" w14:textId="77777777" w:rsidR="00755471" w:rsidRDefault="00755471" w:rsidP="00755471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인터프리터는 웹브라우저에 내장되어 있다.</w:t>
      </w:r>
    </w:p>
    <w:p w14:paraId="13503F98" w14:textId="77777777" w:rsidR="00755471" w:rsidRDefault="00755471" w:rsidP="00755471">
      <w:r>
        <w:rPr>
          <w:rFonts w:hint="eastAsia"/>
        </w:rPr>
        <w:t xml:space="preserve">그렇기 때문에 웹브라우저에서 </w:t>
      </w:r>
      <w:r>
        <w:t xml:space="preserve">javascript </w:t>
      </w:r>
      <w:r>
        <w:rPr>
          <w:rFonts w:hint="eastAsia"/>
        </w:rPr>
        <w:t>소스 코드가 실행될 수 있다.</w:t>
      </w:r>
    </w:p>
    <w:p w14:paraId="08A465CA" w14:textId="77777777" w:rsidR="00755471" w:rsidRPr="00C44B92" w:rsidRDefault="00755471" w:rsidP="00755471"/>
    <w:p w14:paraId="25E1B95F" w14:textId="77777777" w:rsidR="00755471" w:rsidRDefault="00755471" w:rsidP="00755471">
      <w:r>
        <w:t xml:space="preserve">javascript </w:t>
      </w:r>
      <w:r>
        <w:rPr>
          <w:rFonts w:hint="eastAsia"/>
        </w:rPr>
        <w:t xml:space="preserve">소스 코드를 서버에서 실행하기 위한 엔진이 </w:t>
      </w:r>
      <w:r>
        <w:t xml:space="preserve">node.js </w:t>
      </w:r>
      <w:r>
        <w:rPr>
          <w:rFonts w:hint="eastAsia"/>
        </w:rPr>
        <w:t>이다.</w:t>
      </w:r>
    </w:p>
    <w:p w14:paraId="5F9133D2" w14:textId="77777777" w:rsidR="00755471" w:rsidRDefault="00755471" w:rsidP="00755471">
      <w:r>
        <w:rPr>
          <w:rFonts w:hint="eastAsia"/>
        </w:rPr>
        <w:t>당연히 n</w:t>
      </w:r>
      <w:r>
        <w:t xml:space="preserve">ode.js </w:t>
      </w:r>
      <w:r>
        <w:rPr>
          <w:rFonts w:hint="eastAsia"/>
        </w:rPr>
        <w:t xml:space="preserve">에도 </w:t>
      </w:r>
      <w:r>
        <w:t xml:space="preserve">javascript </w:t>
      </w:r>
      <w:r>
        <w:rPr>
          <w:rFonts w:hint="eastAsia"/>
        </w:rPr>
        <w:t>인터프리터가 내장되어 있다.</w:t>
      </w:r>
    </w:p>
    <w:p w14:paraId="607DF5F9" w14:textId="77777777" w:rsidR="00755471" w:rsidRDefault="00755471" w:rsidP="00755471"/>
    <w:p w14:paraId="5B5246DE" w14:textId="77777777" w:rsidR="00755471" w:rsidRDefault="00755471" w:rsidP="00755471">
      <w:r>
        <w:rPr>
          <w:rFonts w:hint="eastAsia"/>
        </w:rPr>
        <w:t xml:space="preserve">가장 유명한 </w:t>
      </w:r>
      <w:r>
        <w:t xml:space="preserve">javascript </w:t>
      </w:r>
      <w:r>
        <w:rPr>
          <w:rFonts w:hint="eastAsia"/>
        </w:rPr>
        <w:t xml:space="preserve">인터프리터는 </w:t>
      </w:r>
    </w:p>
    <w:p w14:paraId="7E75A4B0" w14:textId="77777777" w:rsidR="00755471" w:rsidRDefault="00755471" w:rsidP="00755471">
      <w:r>
        <w:rPr>
          <w:rFonts w:hint="eastAsia"/>
        </w:rPr>
        <w:t xml:space="preserve">구글이 만든 </w:t>
      </w:r>
      <w:r>
        <w:t xml:space="preserve">chrome v8 javascript </w:t>
      </w:r>
      <w:r>
        <w:rPr>
          <w:rFonts w:hint="eastAsia"/>
        </w:rPr>
        <w:t>인터프리터이다.</w:t>
      </w:r>
    </w:p>
    <w:p w14:paraId="023BDF50" w14:textId="77777777" w:rsidR="00755471" w:rsidRDefault="00755471" w:rsidP="00755471">
      <w:r>
        <w:rPr>
          <w:rFonts w:hint="eastAsia"/>
        </w:rPr>
        <w:t xml:space="preserve">이 </w:t>
      </w:r>
      <w:r>
        <w:t xml:space="preserve">javascript </w:t>
      </w:r>
      <w:r>
        <w:rPr>
          <w:rFonts w:hint="eastAsia"/>
        </w:rPr>
        <w:t xml:space="preserve">인터프리터가 </w:t>
      </w:r>
      <w:r>
        <w:t>ch</w:t>
      </w:r>
      <w:r>
        <w:rPr>
          <w:rFonts w:hint="eastAsia"/>
        </w:rPr>
        <w:t>r</w:t>
      </w:r>
      <w:r>
        <w:t xml:space="preserve">ome </w:t>
      </w:r>
      <w:r>
        <w:rPr>
          <w:rFonts w:hint="eastAsia"/>
        </w:rPr>
        <w:t>웹브라우저에 내장되어 있고,</w:t>
      </w:r>
    </w:p>
    <w:p w14:paraId="4DF2BEC7" w14:textId="77777777" w:rsidR="00755471" w:rsidRDefault="00755471" w:rsidP="00755471"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>에도 내장되어 있다.</w:t>
      </w:r>
    </w:p>
    <w:p w14:paraId="748DB368" w14:textId="77777777" w:rsidR="00755471" w:rsidRDefault="00755471" w:rsidP="00755471"/>
    <w:p w14:paraId="7B2888D3" w14:textId="77777777" w:rsidR="00755471" w:rsidRDefault="00755471" w:rsidP="00755471">
      <w:r>
        <w:rPr>
          <w:rFonts w:hint="eastAsia"/>
        </w:rPr>
        <w:t>n</w:t>
      </w:r>
      <w:r>
        <w:t>ode.js</w:t>
      </w:r>
      <w:r>
        <w:rPr>
          <w:rFonts w:hint="eastAsia"/>
        </w:rPr>
        <w:t>는, j</w:t>
      </w:r>
      <w:r>
        <w:t>avascript</w:t>
      </w:r>
      <w:r>
        <w:rPr>
          <w:rFonts w:hint="eastAsia"/>
        </w:rPr>
        <w:t>로 구현된 코드를 서버에서 실행하기 위한 플랫폼이다.</w:t>
      </w:r>
    </w:p>
    <w:p w14:paraId="5D160428" w14:textId="77777777" w:rsidR="00755471" w:rsidRDefault="00755471" w:rsidP="00755471">
      <w:r>
        <w:rPr>
          <w:rFonts w:hint="eastAsia"/>
        </w:rPr>
        <w:t xml:space="preserve">플랫폼 </w:t>
      </w:r>
      <w:r>
        <w:t xml:space="preserve">= </w:t>
      </w:r>
      <w:r>
        <w:rPr>
          <w:rFonts w:hint="eastAsia"/>
        </w:rPr>
        <w:t xml:space="preserve">실행 엔진(인터프리터) </w:t>
      </w:r>
      <w:r>
        <w:t xml:space="preserve">+ </w:t>
      </w:r>
      <w:r>
        <w:rPr>
          <w:rFonts w:hint="eastAsia"/>
        </w:rPr>
        <w:t xml:space="preserve">라이브러리 </w:t>
      </w:r>
      <w:r>
        <w:t xml:space="preserve">+ </w:t>
      </w:r>
      <w:r>
        <w:rPr>
          <w:rFonts w:hint="eastAsia"/>
        </w:rPr>
        <w:t>개발도구</w:t>
      </w:r>
    </w:p>
    <w:p w14:paraId="30AA55F6" w14:textId="77777777" w:rsidR="00755471" w:rsidRDefault="00755471" w:rsidP="00755471"/>
    <w:p w14:paraId="11B099A2" w14:textId="77777777" w:rsidR="00755471" w:rsidRDefault="00755471" w:rsidP="00755471"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>플랫폼에서</w:t>
      </w:r>
      <w:r>
        <w:t xml:space="preserve"> </w:t>
      </w:r>
      <w:r>
        <w:rPr>
          <w:rFonts w:hint="eastAsia"/>
        </w:rPr>
        <w:t>실행되는 웹 서버,</w:t>
      </w:r>
      <w:r>
        <w:t xml:space="preserve"> REST API </w:t>
      </w:r>
      <w:r>
        <w:rPr>
          <w:rFonts w:hint="eastAsia"/>
        </w:rPr>
        <w:t>서버,</w:t>
      </w:r>
      <w:r>
        <w:t xml:space="preserve"> </w:t>
      </w:r>
      <w:r>
        <w:rPr>
          <w:rFonts w:hint="eastAsia"/>
        </w:rPr>
        <w:t xml:space="preserve">채팅 서버를 </w:t>
      </w:r>
    </w:p>
    <w:p w14:paraId="3F029878" w14:textId="77777777" w:rsidR="00755471" w:rsidRDefault="00755471" w:rsidP="00755471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언어로 어렵지 않게 구현할 수 있다.</w:t>
      </w:r>
    </w:p>
    <w:p w14:paraId="61A00B68" w14:textId="77777777" w:rsidR="00755471" w:rsidRDefault="00755471" w:rsidP="00755471"/>
    <w:p w14:paraId="53E2907D" w14:textId="77777777" w:rsidR="00755471" w:rsidRDefault="00755471" w:rsidP="00755471"/>
    <w:p w14:paraId="35CDE0FB" w14:textId="77777777" w:rsidR="00755471" w:rsidRDefault="00755471" w:rsidP="00755471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363CC14B" w14:textId="77777777" w:rsidR="00755471" w:rsidRPr="00851CE5" w:rsidRDefault="00755471" w:rsidP="00755471"/>
    <w:p w14:paraId="53D0385B" w14:textId="77777777" w:rsidR="00755471" w:rsidRDefault="00755471" w:rsidP="00755471">
      <w:pPr>
        <w:pStyle w:val="Heading2"/>
      </w:pPr>
      <w:bookmarkStart w:id="6" w:name="_Toc67320487"/>
      <w:bookmarkStart w:id="7" w:name="_Toc128947309"/>
      <w:r>
        <w:rPr>
          <w:rFonts w:hint="eastAsia"/>
        </w:rPr>
        <w:t>터미널(</w:t>
      </w:r>
      <w:r>
        <w:t>terminal)</w:t>
      </w:r>
      <w:bookmarkEnd w:id="6"/>
      <w:bookmarkEnd w:id="7"/>
    </w:p>
    <w:p w14:paraId="760EDA4A" w14:textId="77777777" w:rsidR="00755471" w:rsidRDefault="00755471" w:rsidP="00755471">
      <w:r>
        <w:rPr>
          <w:rFonts w:hint="eastAsia"/>
        </w:rPr>
        <w:t>W</w:t>
      </w:r>
      <w:r>
        <w:t>indows</w:t>
      </w:r>
      <w:r>
        <w:rPr>
          <w:rFonts w:hint="eastAsia"/>
        </w:rPr>
        <w:t>에서 명령 프롬프트(</w:t>
      </w:r>
      <w:r>
        <w:t xml:space="preserve">command prompt) </w:t>
      </w:r>
      <w:r>
        <w:rPr>
          <w:rFonts w:hint="eastAsia"/>
        </w:rPr>
        <w:t>창에 해당하는 것을</w:t>
      </w:r>
    </w:p>
    <w:p w14:paraId="32D943EB" w14:textId="77777777" w:rsidR="00755471" w:rsidRDefault="00755471" w:rsidP="00755471">
      <w:r>
        <w:rPr>
          <w:rFonts w:hint="eastAsia"/>
        </w:rPr>
        <w:t>L</w:t>
      </w:r>
      <w:r>
        <w:t xml:space="preserve">inux </w:t>
      </w:r>
      <w:r>
        <w:rPr>
          <w:rFonts w:hint="eastAsia"/>
        </w:rPr>
        <w:t>에서는 터미널(</w:t>
      </w:r>
      <w:r>
        <w:t xml:space="preserve">terminal) </w:t>
      </w:r>
      <w:r>
        <w:rPr>
          <w:rFonts w:hint="eastAsia"/>
        </w:rPr>
        <w:t>이라고 부른다.</w:t>
      </w:r>
    </w:p>
    <w:p w14:paraId="540F4BBD" w14:textId="77777777" w:rsidR="00755471" w:rsidRDefault="00755471" w:rsidP="00755471"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에서도 이 창을 터미널이라고 부른다.</w:t>
      </w:r>
    </w:p>
    <w:p w14:paraId="69D9626E" w14:textId="77777777" w:rsidR="00755471" w:rsidRDefault="00755471" w:rsidP="00755471"/>
    <w:p w14:paraId="53A20ED2" w14:textId="77777777" w:rsidR="00755471" w:rsidRDefault="00755471" w:rsidP="00755471">
      <w:pPr>
        <w:pStyle w:val="Heading3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명령</w:t>
      </w:r>
      <w:r>
        <w:rPr>
          <w:rFonts w:hint="eastAsia"/>
        </w:rPr>
        <w:t xml:space="preserve"> </w:t>
      </w:r>
      <w:r>
        <w:rPr>
          <w:rFonts w:hint="eastAsia"/>
        </w:rPr>
        <w:t>프롬프트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</w:p>
    <w:p w14:paraId="0B1F679B" w14:textId="77777777" w:rsidR="00755471" w:rsidRPr="0091467D" w:rsidRDefault="00755471" w:rsidP="00755471">
      <w:r>
        <w:rPr>
          <w:noProof/>
        </w:rPr>
        <w:drawing>
          <wp:inline distT="0" distB="0" distL="0" distR="0" wp14:anchorId="1DF385CC" wp14:editId="2260AF63">
            <wp:extent cx="4371278" cy="1873226"/>
            <wp:effectExtent l="19050" t="19050" r="10795" b="133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4462" cy="18831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D66C91" w14:textId="77777777" w:rsidR="00755471" w:rsidRDefault="00755471" w:rsidP="00755471"/>
    <w:p w14:paraId="130FC68D" w14:textId="77777777" w:rsidR="00755471" w:rsidRDefault="00755471" w:rsidP="00755471"/>
    <w:p w14:paraId="5F40DAD3" w14:textId="77777777" w:rsidR="00755471" w:rsidRDefault="00755471" w:rsidP="00755471">
      <w:pPr>
        <w:pStyle w:val="Heading3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터미널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</w:p>
    <w:p w14:paraId="5617B50E" w14:textId="77777777" w:rsidR="00755471" w:rsidRDefault="00755471" w:rsidP="00755471">
      <w:r>
        <w:rPr>
          <w:noProof/>
        </w:rPr>
        <w:drawing>
          <wp:inline distT="0" distB="0" distL="0" distR="0" wp14:anchorId="72353F5B" wp14:editId="7FCC7074">
            <wp:extent cx="4768423" cy="2862147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2082" cy="287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C335" w14:textId="77777777" w:rsidR="00755471" w:rsidRDefault="00755471" w:rsidP="00755471"/>
    <w:p w14:paraId="4E12C263" w14:textId="77777777" w:rsidR="00755471" w:rsidRDefault="00755471" w:rsidP="00755471"/>
    <w:p w14:paraId="40B82CA7" w14:textId="77777777" w:rsidR="00755471" w:rsidRDefault="00755471" w:rsidP="00755471">
      <w:pPr>
        <w:pStyle w:val="Heading3"/>
      </w:pPr>
      <w:r>
        <w:rPr>
          <w:rFonts w:hint="eastAsia"/>
        </w:rPr>
        <w:t>쉘</w:t>
      </w:r>
      <w:r>
        <w:rPr>
          <w:rFonts w:hint="eastAsia"/>
        </w:rPr>
        <w:t>(</w:t>
      </w:r>
      <w:r>
        <w:t>shell)</w:t>
      </w:r>
    </w:p>
    <w:p w14:paraId="7495D097" w14:textId="77777777" w:rsidR="00755471" w:rsidRDefault="00755471" w:rsidP="00755471">
      <w:r w:rsidRPr="008E18E1">
        <w:rPr>
          <w:rFonts w:hint="eastAsia"/>
          <w:b/>
          <w:bCs/>
        </w:rPr>
        <w:t>명령 프롬프트 창</w:t>
      </w:r>
      <w:r>
        <w:rPr>
          <w:rFonts w:hint="eastAsia"/>
        </w:rPr>
        <w:t>에서 입력된 명령을 실행하는 프로그램을 쉘(</w:t>
      </w:r>
      <w:r>
        <w:t>shell)</w:t>
      </w:r>
      <w:r>
        <w:rPr>
          <w:rFonts w:hint="eastAsia"/>
        </w:rPr>
        <w:t>이라고 한다.</w:t>
      </w:r>
    </w:p>
    <w:p w14:paraId="32702D76" w14:textId="77777777" w:rsidR="00755471" w:rsidRDefault="00755471" w:rsidP="00755471"/>
    <w:p w14:paraId="148CE468" w14:textId="77777777" w:rsidR="00755471" w:rsidRDefault="00755471" w:rsidP="00755471">
      <w:r>
        <w:rPr>
          <w:rFonts w:hint="eastAsia"/>
        </w:rPr>
        <w:t>W</w:t>
      </w:r>
      <w:r>
        <w:t>indows</w:t>
      </w:r>
      <w:r>
        <w:rPr>
          <w:rFonts w:hint="eastAsia"/>
        </w:rPr>
        <w:t xml:space="preserve">의 기본 쉘은 </w:t>
      </w:r>
      <w:r>
        <w:t xml:space="preserve">cmd.exe </w:t>
      </w:r>
      <w:r>
        <w:rPr>
          <w:rFonts w:hint="eastAsia"/>
        </w:rPr>
        <w:t>이다.</w:t>
      </w:r>
    </w:p>
    <w:p w14:paraId="7C2329C4" w14:textId="77777777" w:rsidR="00755471" w:rsidRPr="00851CE5" w:rsidRDefault="00755471" w:rsidP="00755471">
      <w:r>
        <w:rPr>
          <w:rFonts w:hint="eastAsia"/>
        </w:rPr>
        <w:t>W</w:t>
      </w:r>
      <w:r>
        <w:t>indows</w:t>
      </w:r>
      <w:r>
        <w:rPr>
          <w:rFonts w:hint="eastAsia"/>
        </w:rPr>
        <w:t xml:space="preserve">의 고급 쉘은 </w:t>
      </w:r>
      <w:r>
        <w:t xml:space="preserve">powershell.exe </w:t>
      </w:r>
      <w:r>
        <w:rPr>
          <w:rFonts w:hint="eastAsia"/>
        </w:rPr>
        <w:t>이다.</w:t>
      </w:r>
    </w:p>
    <w:p w14:paraId="6C06490C" w14:textId="77777777" w:rsidR="00755471" w:rsidRDefault="00755471" w:rsidP="00755471"/>
    <w:p w14:paraId="482D5382" w14:textId="77777777" w:rsidR="00755471" w:rsidRDefault="00755471" w:rsidP="00755471">
      <w:r>
        <w:rPr>
          <w:rFonts w:hint="eastAsia"/>
        </w:rPr>
        <w:t>L</w:t>
      </w:r>
      <w:r>
        <w:t>inux</w:t>
      </w:r>
      <w:r>
        <w:rPr>
          <w:rFonts w:hint="eastAsia"/>
        </w:rPr>
        <w:t xml:space="preserve">의 기본 쉘은 </w:t>
      </w:r>
      <w:r>
        <w:t xml:space="preserve">bash </w:t>
      </w:r>
      <w:r>
        <w:rPr>
          <w:rFonts w:hint="eastAsia"/>
        </w:rPr>
        <w:t>이다.</w:t>
      </w:r>
    </w:p>
    <w:p w14:paraId="0A204DFE" w14:textId="14803BD0" w:rsidR="00974B56" w:rsidRDefault="00C418A8" w:rsidP="00755471">
      <w:r>
        <w:rPr>
          <w:rFonts w:hint="eastAsia"/>
        </w:rPr>
        <w:t>M</w:t>
      </w:r>
      <w:r>
        <w:t>ac</w:t>
      </w:r>
      <w:r>
        <w:rPr>
          <w:rFonts w:hint="eastAsia"/>
        </w:rPr>
        <w:t xml:space="preserve">의 기본 쉘은 </w:t>
      </w:r>
      <w:r>
        <w:t xml:space="preserve">bash </w:t>
      </w:r>
      <w:r>
        <w:rPr>
          <w:rFonts w:hint="eastAsia"/>
        </w:rPr>
        <w:t>이었는데,</w:t>
      </w:r>
      <w:r>
        <w:t xml:space="preserve"> </w:t>
      </w:r>
      <w:r>
        <w:rPr>
          <w:rFonts w:hint="eastAsia"/>
        </w:rPr>
        <w:t xml:space="preserve">최근에 </w:t>
      </w:r>
      <w:r>
        <w:t>zsh</w:t>
      </w:r>
      <w:r>
        <w:rPr>
          <w:rFonts w:hint="eastAsia"/>
        </w:rPr>
        <w:t>로 바뀌었다.</w:t>
      </w:r>
      <w:r w:rsidR="00974B56">
        <w:t xml:space="preserve"> </w:t>
      </w:r>
      <w:r w:rsidR="00974B56">
        <w:rPr>
          <w:rFonts w:hint="eastAsia"/>
        </w:rPr>
        <w:t>(</w:t>
      </w:r>
      <w:r w:rsidR="00C576F0" w:rsidRPr="00C576F0">
        <w:t>M1 맥북 개발도구 설치.docx</w:t>
      </w:r>
      <w:r w:rsidR="00C576F0">
        <w:t xml:space="preserve"> </w:t>
      </w:r>
      <w:r w:rsidR="00C576F0">
        <w:rPr>
          <w:rFonts w:hint="eastAsia"/>
        </w:rPr>
        <w:t>강의노트 참고)</w:t>
      </w:r>
    </w:p>
    <w:p w14:paraId="01188E63" w14:textId="77777777" w:rsidR="00CC01F6" w:rsidRDefault="00CC01F6" w:rsidP="00755471"/>
    <w:p w14:paraId="543A87F7" w14:textId="77777777" w:rsidR="00755471" w:rsidRDefault="00755471" w:rsidP="00755471"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 xml:space="preserve">에서도 </w:t>
      </w:r>
      <w:r>
        <w:t xml:space="preserve">bash </w:t>
      </w:r>
      <w:r>
        <w:rPr>
          <w:rFonts w:hint="eastAsia"/>
        </w:rPr>
        <w:t>쉘을 설치하여 사용할 수 있다.</w:t>
      </w:r>
    </w:p>
    <w:p w14:paraId="647EE293" w14:textId="77777777" w:rsidR="00755471" w:rsidRDefault="00755471" w:rsidP="00755471"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클라이언트를 다운로드하여 설치하면,</w:t>
      </w:r>
    </w:p>
    <w:p w14:paraId="72C7050E" w14:textId="77777777" w:rsidR="00755471" w:rsidRDefault="00755471" w:rsidP="00755471"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 xml:space="preserve">용 </w:t>
      </w:r>
      <w:r>
        <w:t xml:space="preserve">bash </w:t>
      </w:r>
      <w:r>
        <w:rPr>
          <w:rFonts w:hint="eastAsia"/>
        </w:rPr>
        <w:t>쉘이 설치된다.</w:t>
      </w:r>
    </w:p>
    <w:p w14:paraId="5819DA41" w14:textId="77777777" w:rsidR="00755471" w:rsidRDefault="00755471" w:rsidP="00755471"/>
    <w:p w14:paraId="20032146" w14:textId="77777777" w:rsidR="00A64B70" w:rsidRPr="00A64B70" w:rsidRDefault="00A64B70" w:rsidP="00A64B70">
      <w:pPr>
        <w:rPr>
          <w:u w:val="single"/>
        </w:rPr>
      </w:pPr>
      <w:r w:rsidRPr="00A64B70">
        <w:rPr>
          <w:rFonts w:hint="eastAsia"/>
          <w:u w:val="single"/>
        </w:rPr>
        <w:t>W</w:t>
      </w:r>
      <w:r w:rsidRPr="00A64B70">
        <w:rPr>
          <w:u w:val="single"/>
        </w:rPr>
        <w:t>indows, Linux, Mac</w:t>
      </w:r>
      <w:r w:rsidRPr="00A64B70">
        <w:rPr>
          <w:rFonts w:hint="eastAsia"/>
          <w:u w:val="single"/>
        </w:rPr>
        <w:t xml:space="preserve">에서 </w:t>
      </w:r>
      <w:r w:rsidRPr="00A64B70">
        <w:rPr>
          <w:u w:val="single"/>
        </w:rPr>
        <w:t xml:space="preserve">bash </w:t>
      </w:r>
      <w:r w:rsidRPr="00A64B70">
        <w:rPr>
          <w:rFonts w:hint="eastAsia"/>
          <w:u w:val="single"/>
        </w:rPr>
        <w:t>쉘을 사용하는 것을 권장한다.</w:t>
      </w:r>
    </w:p>
    <w:p w14:paraId="33202B95" w14:textId="77777777" w:rsidR="00A64B70" w:rsidRDefault="00A64B70" w:rsidP="00A64B70"/>
    <w:p w14:paraId="0DF56827" w14:textId="34ACCBF8" w:rsidR="00E20F8E" w:rsidRDefault="00E20F8E" w:rsidP="00E20F8E">
      <w:pPr>
        <w:pStyle w:val="Heading2"/>
      </w:pPr>
      <w:bookmarkStart w:id="8" w:name="_Toc128947310"/>
      <w:r>
        <w:rPr>
          <w:rFonts w:hint="eastAsia"/>
        </w:rPr>
        <w:lastRenderedPageBreak/>
        <w:t>g</w:t>
      </w:r>
      <w:r>
        <w:t xml:space="preserve">it bash </w:t>
      </w:r>
      <w:r>
        <w:rPr>
          <w:rFonts w:hint="eastAsia"/>
        </w:rPr>
        <w:t>쉘</w:t>
      </w:r>
      <w:bookmarkEnd w:id="8"/>
    </w:p>
    <w:p w14:paraId="05CD5880" w14:textId="5B1B7A57" w:rsidR="00E20F8E" w:rsidRDefault="00E20F8E" w:rsidP="00A64B70">
      <w:r>
        <w:rPr>
          <w:rFonts w:hint="eastAsia"/>
        </w:rPr>
        <w:t>W</w:t>
      </w:r>
      <w:r>
        <w:t xml:space="preserve">ingows git </w:t>
      </w:r>
      <w:r>
        <w:rPr>
          <w:rFonts w:hint="eastAsia"/>
        </w:rPr>
        <w:t xml:space="preserve">클라이언트를 설치하면 </w:t>
      </w:r>
      <w:r>
        <w:t xml:space="preserve">git bash </w:t>
      </w:r>
      <w:r>
        <w:rPr>
          <w:rFonts w:hint="eastAsia"/>
        </w:rPr>
        <w:t>쉘도 함께 설치된다.</w:t>
      </w:r>
    </w:p>
    <w:p w14:paraId="2340C390" w14:textId="5F3551C3" w:rsidR="00E20F8E" w:rsidRDefault="00BC5EC7" w:rsidP="00A64B70">
      <w:r w:rsidRPr="00BC5EC7">
        <w:rPr>
          <w:noProof/>
        </w:rPr>
        <w:drawing>
          <wp:inline distT="0" distB="0" distL="0" distR="0" wp14:anchorId="62769BDF" wp14:editId="7B469E56">
            <wp:extent cx="2534004" cy="2410161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E37B" w14:textId="77777777" w:rsidR="00E20F8E" w:rsidRDefault="00E20F8E" w:rsidP="00A64B70"/>
    <w:p w14:paraId="42B5D602" w14:textId="4630A61B" w:rsidR="008F7240" w:rsidRDefault="008F7240" w:rsidP="00A64B70">
      <w:r>
        <w:rPr>
          <w:noProof/>
        </w:rPr>
        <w:drawing>
          <wp:inline distT="0" distB="0" distL="0" distR="0" wp14:anchorId="536139A4" wp14:editId="6197E289">
            <wp:extent cx="6645910" cy="2127250"/>
            <wp:effectExtent l="0" t="0" r="2540" b="6350"/>
            <wp:docPr id="37" name="Picture 37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hape, rectang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BF25" w14:textId="28420C7E" w:rsidR="008F7240" w:rsidRDefault="008F7240" w:rsidP="00A64B70">
      <w:r>
        <w:rPr>
          <w:rFonts w:hint="eastAsia"/>
        </w:rPr>
        <w:t xml:space="preserve">그런데 </w:t>
      </w:r>
      <w:r>
        <w:t xml:space="preserve">git bash </w:t>
      </w:r>
      <w:r>
        <w:rPr>
          <w:rFonts w:hint="eastAsia"/>
        </w:rPr>
        <w:t>쉘이 실행되고 있는 이 터미널 창에 약간에 문제가 있다.</w:t>
      </w:r>
    </w:p>
    <w:p w14:paraId="7AA0FC2F" w14:textId="5779EE03" w:rsidR="008F7240" w:rsidRDefault="008F7240" w:rsidP="00A64B70">
      <w:r>
        <w:rPr>
          <w:rFonts w:hint="eastAsia"/>
        </w:rPr>
        <w:t>가끔 화살표 키가 잘 작동하지 않는다.</w:t>
      </w:r>
    </w:p>
    <w:p w14:paraId="2D77195E" w14:textId="3597B816" w:rsidR="008F7240" w:rsidRPr="00C72EE7" w:rsidRDefault="00C72EE7" w:rsidP="00A64B70">
      <w:pPr>
        <w:rPr>
          <w:u w:val="single"/>
        </w:rPr>
      </w:pPr>
      <w:r w:rsidRPr="00C72EE7">
        <w:rPr>
          <w:rFonts w:hint="eastAsia"/>
          <w:u w:val="single"/>
        </w:rPr>
        <w:t>그래서 가급적 V</w:t>
      </w:r>
      <w:r w:rsidRPr="00C72EE7">
        <w:rPr>
          <w:u w:val="single"/>
        </w:rPr>
        <w:t xml:space="preserve">isual Studio Code </w:t>
      </w:r>
      <w:r w:rsidRPr="00C72EE7">
        <w:rPr>
          <w:rFonts w:hint="eastAsia"/>
          <w:u w:val="single"/>
        </w:rPr>
        <w:t xml:space="preserve">터미널 창에서 </w:t>
      </w:r>
      <w:r w:rsidRPr="00C72EE7">
        <w:rPr>
          <w:u w:val="single"/>
        </w:rPr>
        <w:t xml:space="preserve">git bash </w:t>
      </w:r>
      <w:r w:rsidRPr="00C72EE7">
        <w:rPr>
          <w:rFonts w:hint="eastAsia"/>
          <w:u w:val="single"/>
        </w:rPr>
        <w:t>쉘을 실행하는 것을 권장한다.</w:t>
      </w:r>
    </w:p>
    <w:p w14:paraId="76A8D917" w14:textId="77777777" w:rsidR="008F7240" w:rsidRDefault="008F7240" w:rsidP="00A64B70"/>
    <w:p w14:paraId="5464DA6F" w14:textId="3C1CA732" w:rsidR="00974B56" w:rsidRDefault="00974B56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52E8589" w14:textId="77777777" w:rsidR="00974B56" w:rsidRDefault="00974B56" w:rsidP="00974B56">
      <w:pPr>
        <w:pStyle w:val="Heading2"/>
      </w:pPr>
      <w:bookmarkStart w:id="9" w:name="_Toc128947311"/>
      <w:r>
        <w:lastRenderedPageBreak/>
        <w:t>bash</w:t>
      </w:r>
      <w:r>
        <w:rPr>
          <w:rFonts w:hint="eastAsia"/>
        </w:rPr>
        <w:t xml:space="preserve"> 명령</w:t>
      </w:r>
      <w:bookmarkEnd w:id="9"/>
    </w:p>
    <w:p w14:paraId="04C5A606" w14:textId="77777777" w:rsidR="00974B56" w:rsidRDefault="00974B56" w:rsidP="00974B56">
      <w:r>
        <w:rPr>
          <w:rFonts w:hint="eastAsia"/>
        </w:rPr>
        <w:t>디렉토리는 폴더와 같은 개념이다.</w:t>
      </w:r>
    </w:p>
    <w:p w14:paraId="2D7EF212" w14:textId="77777777" w:rsidR="00974B56" w:rsidRPr="00C0242E" w:rsidRDefault="00974B56" w:rsidP="00974B56"/>
    <w:p w14:paraId="7A1977B9" w14:textId="77777777" w:rsidR="00974B56" w:rsidRDefault="00974B56" w:rsidP="00974B56">
      <w:pPr>
        <w:pStyle w:val="Heading3"/>
      </w:pPr>
      <w:r>
        <w:rPr>
          <w:rFonts w:hint="eastAsia"/>
        </w:rPr>
        <w:t>디렉토리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4B56" w14:paraId="788A8E10" w14:textId="77777777" w:rsidTr="00DB0A5D">
        <w:tc>
          <w:tcPr>
            <w:tcW w:w="10456" w:type="dxa"/>
          </w:tcPr>
          <w:p w14:paraId="3E12F695" w14:textId="77777777" w:rsidR="00974B56" w:rsidRPr="008F62CA" w:rsidRDefault="00974B56" w:rsidP="00DB0A5D">
            <w:pPr>
              <w:rPr>
                <w:b/>
                <w:bCs/>
              </w:rPr>
            </w:pPr>
            <w:r w:rsidRPr="008F62CA">
              <w:rPr>
                <w:rFonts w:hint="eastAsia"/>
                <w:b/>
                <w:bCs/>
              </w:rPr>
              <w:t>m</w:t>
            </w:r>
            <w:r w:rsidRPr="008F62CA">
              <w:rPr>
                <w:b/>
                <w:bCs/>
              </w:rPr>
              <w:t xml:space="preserve">kdir </w:t>
            </w:r>
            <w:r w:rsidRPr="008F62CA">
              <w:rPr>
                <w:rFonts w:hint="eastAsia"/>
                <w:b/>
                <w:bCs/>
              </w:rPr>
              <w:t>디렉토리명</w:t>
            </w:r>
          </w:p>
        </w:tc>
      </w:tr>
    </w:tbl>
    <w:p w14:paraId="7678F724" w14:textId="77777777" w:rsidR="00974B56" w:rsidRDefault="00974B56" w:rsidP="00974B56"/>
    <w:p w14:paraId="19AE1FAF" w14:textId="77777777" w:rsidR="00974B56" w:rsidRDefault="00974B56" w:rsidP="00974B56"/>
    <w:p w14:paraId="48023CF0" w14:textId="77777777" w:rsidR="00974B56" w:rsidRDefault="00974B56" w:rsidP="00974B56">
      <w:pPr>
        <w:pStyle w:val="Heading3"/>
      </w:pPr>
      <w:r>
        <w:rPr>
          <w:rFonts w:hint="eastAsia"/>
        </w:rPr>
        <w:t>하위</w:t>
      </w:r>
      <w:r>
        <w:rPr>
          <w:rFonts w:hint="eastAsia"/>
        </w:rPr>
        <w:t xml:space="preserve"> </w:t>
      </w:r>
      <w:r>
        <w:rPr>
          <w:rFonts w:hint="eastAsia"/>
        </w:rPr>
        <w:t>디렉토리로</w:t>
      </w:r>
      <w:r>
        <w:rPr>
          <w:rFonts w:hint="eastAsia"/>
        </w:rPr>
        <w:t xml:space="preserve"> </w:t>
      </w:r>
      <w:r>
        <w:rPr>
          <w:rFonts w:hint="eastAsia"/>
        </w:rPr>
        <w:t>이동하기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4B56" w14:paraId="2F080547" w14:textId="77777777" w:rsidTr="00DB0A5D">
        <w:tc>
          <w:tcPr>
            <w:tcW w:w="10456" w:type="dxa"/>
          </w:tcPr>
          <w:p w14:paraId="18E89E27" w14:textId="77777777" w:rsidR="00974B56" w:rsidRPr="008F62CA" w:rsidRDefault="00974B56" w:rsidP="00DB0A5D">
            <w:pPr>
              <w:rPr>
                <w:b/>
                <w:bCs/>
              </w:rPr>
            </w:pPr>
            <w:r w:rsidRPr="008F62CA">
              <w:rPr>
                <w:b/>
                <w:bCs/>
              </w:rPr>
              <w:t xml:space="preserve">cd </w:t>
            </w:r>
            <w:r w:rsidRPr="008F62CA">
              <w:rPr>
                <w:rFonts w:hint="eastAsia"/>
                <w:b/>
                <w:bCs/>
              </w:rPr>
              <w:t>디렉토리명</w:t>
            </w:r>
          </w:p>
        </w:tc>
      </w:tr>
    </w:tbl>
    <w:p w14:paraId="61BF36BA" w14:textId="77777777" w:rsidR="00974B56" w:rsidRDefault="00974B56" w:rsidP="00974B56"/>
    <w:p w14:paraId="7FA377C6" w14:textId="77777777" w:rsidR="00974B56" w:rsidRDefault="00974B56" w:rsidP="00974B56"/>
    <w:p w14:paraId="3D36F0F3" w14:textId="77777777" w:rsidR="00974B56" w:rsidRDefault="00974B56" w:rsidP="00974B56">
      <w:pPr>
        <w:pStyle w:val="Heading3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디렉토리의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4B56" w14:paraId="79000FFC" w14:textId="77777777" w:rsidTr="00DB0A5D">
        <w:tc>
          <w:tcPr>
            <w:tcW w:w="10456" w:type="dxa"/>
          </w:tcPr>
          <w:p w14:paraId="7FC6643A" w14:textId="77777777" w:rsidR="00974B56" w:rsidRPr="008F62CA" w:rsidRDefault="00974B56" w:rsidP="00DB0A5D">
            <w:pPr>
              <w:rPr>
                <w:b/>
                <w:bCs/>
              </w:rPr>
            </w:pPr>
            <w:r w:rsidRPr="008F62CA">
              <w:rPr>
                <w:rFonts w:hint="eastAsia"/>
                <w:b/>
                <w:bCs/>
              </w:rPr>
              <w:t>l</w:t>
            </w:r>
            <w:r w:rsidRPr="008F62CA">
              <w:rPr>
                <w:b/>
                <w:bCs/>
              </w:rPr>
              <w:t>s -al</w:t>
            </w:r>
          </w:p>
        </w:tc>
      </w:tr>
    </w:tbl>
    <w:p w14:paraId="12722DC3" w14:textId="77777777" w:rsidR="00974B56" w:rsidRDefault="00974B56" w:rsidP="00974B56"/>
    <w:p w14:paraId="41524504" w14:textId="77777777" w:rsidR="00974B56" w:rsidRDefault="00974B56" w:rsidP="00974B56"/>
    <w:p w14:paraId="0C2E869E" w14:textId="77777777" w:rsidR="00974B56" w:rsidRDefault="00974B56" w:rsidP="00974B56">
      <w:pPr>
        <w:pStyle w:val="Heading3"/>
      </w:pP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디렉토리로</w:t>
      </w:r>
      <w:r>
        <w:rPr>
          <w:rFonts w:hint="eastAsia"/>
        </w:rPr>
        <w:t xml:space="preserve"> </w:t>
      </w:r>
      <w:r>
        <w:rPr>
          <w:rFonts w:hint="eastAsia"/>
        </w:rPr>
        <w:t>이동하기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4B56" w14:paraId="43819D5F" w14:textId="77777777" w:rsidTr="00DB0A5D">
        <w:tc>
          <w:tcPr>
            <w:tcW w:w="10456" w:type="dxa"/>
          </w:tcPr>
          <w:p w14:paraId="6FEF1EE8" w14:textId="77777777" w:rsidR="00974B56" w:rsidRPr="008F62CA" w:rsidRDefault="00974B56" w:rsidP="00DB0A5D">
            <w:pPr>
              <w:rPr>
                <w:b/>
                <w:bCs/>
              </w:rPr>
            </w:pPr>
            <w:r w:rsidRPr="008F62CA">
              <w:rPr>
                <w:rFonts w:hint="eastAsia"/>
                <w:b/>
                <w:bCs/>
              </w:rPr>
              <w:t>c</w:t>
            </w:r>
            <w:r w:rsidRPr="008F62CA">
              <w:rPr>
                <w:b/>
                <w:bCs/>
              </w:rPr>
              <w:t>d ..</w:t>
            </w:r>
          </w:p>
        </w:tc>
      </w:tr>
    </w:tbl>
    <w:p w14:paraId="5E7F1F59" w14:textId="77777777" w:rsidR="00974B56" w:rsidRDefault="00974B56" w:rsidP="00974B56"/>
    <w:p w14:paraId="4DE2915E" w14:textId="77777777" w:rsidR="00974B56" w:rsidRDefault="00974B56" w:rsidP="00974B56"/>
    <w:p w14:paraId="07EF9C8B" w14:textId="77777777" w:rsidR="00974B56" w:rsidRDefault="00974B56" w:rsidP="00974B56">
      <w:pPr>
        <w:pStyle w:val="Heading3"/>
      </w:pPr>
      <w:r>
        <w:rPr>
          <w:rFonts w:hint="eastAsia"/>
        </w:rPr>
        <w:t>디렉토리</w:t>
      </w:r>
      <w:r>
        <w:rPr>
          <w:rFonts w:hint="eastAsia"/>
        </w:rPr>
        <w:t xml:space="preserve"> </w:t>
      </w:r>
      <w:r>
        <w:rPr>
          <w:rFonts w:hint="eastAsia"/>
        </w:rPr>
        <w:t>삭제하기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4B56" w14:paraId="73FA1D2C" w14:textId="77777777" w:rsidTr="00DB0A5D">
        <w:tc>
          <w:tcPr>
            <w:tcW w:w="10456" w:type="dxa"/>
          </w:tcPr>
          <w:p w14:paraId="0E55285C" w14:textId="77777777" w:rsidR="00974B56" w:rsidRPr="008F62CA" w:rsidRDefault="00974B56" w:rsidP="00DB0A5D">
            <w:pPr>
              <w:rPr>
                <w:b/>
                <w:bCs/>
              </w:rPr>
            </w:pPr>
            <w:r w:rsidRPr="008F62CA">
              <w:rPr>
                <w:rFonts w:hint="eastAsia"/>
                <w:b/>
                <w:bCs/>
              </w:rPr>
              <w:t>r</w:t>
            </w:r>
            <w:r w:rsidRPr="008F62CA">
              <w:rPr>
                <w:b/>
                <w:bCs/>
              </w:rPr>
              <w:t xml:space="preserve">m -rf </w:t>
            </w:r>
            <w:r w:rsidRPr="008F62CA">
              <w:rPr>
                <w:rFonts w:hint="eastAsia"/>
                <w:b/>
                <w:bCs/>
              </w:rPr>
              <w:t>디렉토리</w:t>
            </w:r>
            <w:r w:rsidRPr="008F62CA">
              <w:rPr>
                <w:b/>
                <w:bCs/>
              </w:rPr>
              <w:t>명</w:t>
            </w:r>
          </w:p>
        </w:tc>
      </w:tr>
    </w:tbl>
    <w:p w14:paraId="5D3E1353" w14:textId="77777777" w:rsidR="00974B56" w:rsidRDefault="00974B56" w:rsidP="00974B56">
      <w:r>
        <w:rPr>
          <w:rFonts w:hint="eastAsia"/>
        </w:rPr>
        <w:t>디렉토리와 그 아래 파일들이 모두 삭제된다.</w:t>
      </w:r>
    </w:p>
    <w:p w14:paraId="31783830" w14:textId="77777777" w:rsidR="00974B56" w:rsidRDefault="00974B56" w:rsidP="00974B56"/>
    <w:p w14:paraId="6C104587" w14:textId="77777777" w:rsidR="00974B56" w:rsidRDefault="00974B56" w:rsidP="00974B56"/>
    <w:p w14:paraId="47483FCF" w14:textId="77777777" w:rsidR="00974B56" w:rsidRDefault="00974B56" w:rsidP="00974B56">
      <w:pPr>
        <w:pStyle w:val="Heading3"/>
      </w:pP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삭제하기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4B56" w14:paraId="4A3E235C" w14:textId="77777777" w:rsidTr="00DB0A5D">
        <w:tc>
          <w:tcPr>
            <w:tcW w:w="10456" w:type="dxa"/>
          </w:tcPr>
          <w:p w14:paraId="39C4B41A" w14:textId="77777777" w:rsidR="00974B56" w:rsidRPr="00892ADF" w:rsidRDefault="00974B56" w:rsidP="00DB0A5D">
            <w:pPr>
              <w:rPr>
                <w:b/>
                <w:bCs/>
              </w:rPr>
            </w:pPr>
            <w:r w:rsidRPr="00892ADF">
              <w:rPr>
                <w:rFonts w:hint="eastAsia"/>
                <w:b/>
                <w:bCs/>
              </w:rPr>
              <w:t>r</w:t>
            </w:r>
            <w:r w:rsidRPr="00892ADF">
              <w:rPr>
                <w:b/>
                <w:bCs/>
              </w:rPr>
              <w:t xml:space="preserve">m </w:t>
            </w:r>
            <w:r w:rsidRPr="00892ADF">
              <w:rPr>
                <w:rFonts w:hint="eastAsia"/>
                <w:b/>
                <w:bCs/>
              </w:rPr>
              <w:t>파일명</w:t>
            </w:r>
          </w:p>
        </w:tc>
      </w:tr>
    </w:tbl>
    <w:p w14:paraId="4CDF5910" w14:textId="77777777" w:rsidR="00974B56" w:rsidRDefault="00974B56" w:rsidP="00974B56"/>
    <w:p w14:paraId="2F689015" w14:textId="77777777" w:rsidR="00974B56" w:rsidRDefault="00974B56" w:rsidP="00974B56"/>
    <w:p w14:paraId="596C443A" w14:textId="77777777" w:rsidR="00974B56" w:rsidRDefault="00974B56" w:rsidP="00974B56">
      <w:pPr>
        <w:pStyle w:val="Heading3"/>
      </w:pP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복사하기</w:t>
      </w:r>
      <w:r>
        <w:rPr>
          <w:rFonts w:hint="eastAsia"/>
        </w:rPr>
        <w:t xml:space="preserve"> </w:t>
      </w:r>
      <w:r>
        <w:t>#1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4B56" w14:paraId="07D07E7F" w14:textId="77777777" w:rsidTr="00DB0A5D">
        <w:tc>
          <w:tcPr>
            <w:tcW w:w="10456" w:type="dxa"/>
          </w:tcPr>
          <w:p w14:paraId="298253AB" w14:textId="77777777" w:rsidR="00974B56" w:rsidRPr="007514B9" w:rsidRDefault="00974B56" w:rsidP="00DB0A5D">
            <w:pPr>
              <w:rPr>
                <w:b/>
                <w:bCs/>
              </w:rPr>
            </w:pPr>
            <w:r w:rsidRPr="007514B9">
              <w:rPr>
                <w:rFonts w:hint="eastAsia"/>
                <w:b/>
                <w:bCs/>
              </w:rPr>
              <w:t>c</w:t>
            </w:r>
            <w:r w:rsidRPr="007514B9">
              <w:rPr>
                <w:b/>
                <w:bCs/>
              </w:rPr>
              <w:t xml:space="preserve">p </w:t>
            </w:r>
            <w:r w:rsidRPr="007514B9">
              <w:rPr>
                <w:rFonts w:hint="eastAsia"/>
                <w:b/>
                <w:bCs/>
              </w:rPr>
              <w:t>소스_파일 새_파일</w:t>
            </w:r>
          </w:p>
        </w:tc>
      </w:tr>
    </w:tbl>
    <w:p w14:paraId="64918A87" w14:textId="77777777" w:rsidR="00974B56" w:rsidRPr="00892ADF" w:rsidRDefault="00974B56" w:rsidP="00974B56"/>
    <w:p w14:paraId="3E7C4651" w14:textId="77777777" w:rsidR="00974B56" w:rsidRDefault="00974B56" w:rsidP="00974B56"/>
    <w:p w14:paraId="40A27322" w14:textId="77777777" w:rsidR="00974B56" w:rsidRDefault="00974B56" w:rsidP="00974B56">
      <w:pPr>
        <w:pStyle w:val="Heading3"/>
      </w:pP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복사하기</w:t>
      </w:r>
      <w:r>
        <w:rPr>
          <w:rFonts w:hint="eastAsia"/>
        </w:rPr>
        <w:t xml:space="preserve"> </w:t>
      </w:r>
      <w:r>
        <w:t>#2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4B56" w14:paraId="152967C9" w14:textId="77777777" w:rsidTr="00DB0A5D">
        <w:tc>
          <w:tcPr>
            <w:tcW w:w="10456" w:type="dxa"/>
          </w:tcPr>
          <w:p w14:paraId="3327B3CC" w14:textId="77777777" w:rsidR="00974B56" w:rsidRPr="007514B9" w:rsidRDefault="00974B56" w:rsidP="00DB0A5D">
            <w:pPr>
              <w:rPr>
                <w:b/>
                <w:bCs/>
              </w:rPr>
            </w:pPr>
            <w:r w:rsidRPr="007514B9">
              <w:rPr>
                <w:rFonts w:hint="eastAsia"/>
                <w:b/>
                <w:bCs/>
              </w:rPr>
              <w:t>c</w:t>
            </w:r>
            <w:r w:rsidRPr="007514B9">
              <w:rPr>
                <w:b/>
                <w:bCs/>
              </w:rPr>
              <w:t xml:space="preserve">p </w:t>
            </w:r>
            <w:r w:rsidRPr="007514B9">
              <w:rPr>
                <w:rFonts w:hint="eastAsia"/>
                <w:b/>
                <w:bCs/>
              </w:rPr>
              <w:t>소스_파일 대상_폴더</w:t>
            </w:r>
          </w:p>
        </w:tc>
      </w:tr>
    </w:tbl>
    <w:p w14:paraId="707F5937" w14:textId="77777777" w:rsidR="00974B56" w:rsidRPr="00892ADF" w:rsidRDefault="00974B56" w:rsidP="00974B56"/>
    <w:p w14:paraId="608E92F5" w14:textId="77777777" w:rsidR="00974B56" w:rsidRDefault="00974B56" w:rsidP="00974B56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8A8A422" w14:textId="77777777" w:rsidR="00974B56" w:rsidRDefault="00974B56" w:rsidP="00974B56">
      <w:pPr>
        <w:pStyle w:val="Heading2"/>
      </w:pPr>
      <w:bookmarkStart w:id="10" w:name="_Toc128947312"/>
      <w:r>
        <w:rPr>
          <w:rFonts w:hint="eastAsia"/>
        </w:rPr>
        <w:lastRenderedPageBreak/>
        <w:t xml:space="preserve">파일 경로명 </w:t>
      </w:r>
      <w:r>
        <w:t>(file path)</w:t>
      </w:r>
      <w:bookmarkEnd w:id="10"/>
    </w:p>
    <w:p w14:paraId="58AD921A" w14:textId="77777777" w:rsidR="00974B56" w:rsidRDefault="00974B56" w:rsidP="00974B56"/>
    <w:p w14:paraId="15CAE2EA" w14:textId="77777777" w:rsidR="00974B56" w:rsidRDefault="00974B56" w:rsidP="00974B56">
      <w:pPr>
        <w:pStyle w:val="Heading3"/>
      </w:pPr>
      <w:r>
        <w:rPr>
          <w:rFonts w:hint="eastAsia"/>
        </w:rPr>
        <w:t>W</w:t>
      </w:r>
      <w:r>
        <w:t>indows</w:t>
      </w:r>
    </w:p>
    <w:p w14:paraId="236FDAF7" w14:textId="77777777" w:rsidR="00974B56" w:rsidRDefault="00974B56" w:rsidP="00974B56">
      <w:r>
        <w:t xml:space="preserve">Windows </w:t>
      </w:r>
      <w:r>
        <w:rPr>
          <w:rFonts w:hint="eastAsia"/>
        </w:rPr>
        <w:t>운영체제의 파일시스템에는 디스크 드라이브 개념이 있다</w:t>
      </w:r>
      <w:r>
        <w:t>. (</w:t>
      </w:r>
      <w:r>
        <w:rPr>
          <w:rFonts w:hint="eastAsia"/>
        </w:rPr>
        <w:t>예:</w:t>
      </w:r>
      <w:r>
        <w:t xml:space="preserve"> C: D: E:)</w:t>
      </w:r>
    </w:p>
    <w:p w14:paraId="152FF2CD" w14:textId="77777777" w:rsidR="00974B56" w:rsidRDefault="00974B56" w:rsidP="00974B56">
      <w:r>
        <w:rPr>
          <w:rFonts w:hint="eastAsia"/>
        </w:rPr>
        <w:t>L</w:t>
      </w:r>
      <w:r>
        <w:t xml:space="preserve">inux </w:t>
      </w:r>
      <w:r>
        <w:rPr>
          <w:rFonts w:hint="eastAsia"/>
        </w:rPr>
        <w:t>에는 디스크 드라이브 개념이 없다.</w:t>
      </w:r>
    </w:p>
    <w:p w14:paraId="6B82575F" w14:textId="77777777" w:rsidR="00974B56" w:rsidRDefault="00974B56" w:rsidP="00974B56"/>
    <w:p w14:paraId="025EBA7F" w14:textId="77777777" w:rsidR="00974B56" w:rsidRDefault="00974B56" w:rsidP="00974B56"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 xml:space="preserve">에 설치한 </w:t>
      </w:r>
      <w:r>
        <w:t xml:space="preserve">Git bash </w:t>
      </w:r>
      <w:r>
        <w:rPr>
          <w:rFonts w:hint="eastAsia"/>
        </w:rPr>
        <w:t>쉘에서,</w:t>
      </w:r>
      <w:r>
        <w:t xml:space="preserve"> Windows </w:t>
      </w:r>
      <w:r>
        <w:rPr>
          <w:rFonts w:hint="eastAsia"/>
        </w:rPr>
        <w:t>파일시스템의 디스크 드라이브를 다음과 같이 다룬다.</w:t>
      </w:r>
    </w:p>
    <w:p w14:paraId="07254BAB" w14:textId="77777777" w:rsidR="00974B56" w:rsidRDefault="00974B56" w:rsidP="00974B56"/>
    <w:p w14:paraId="3CD49513" w14:textId="77777777" w:rsidR="00974B56" w:rsidRDefault="00974B56" w:rsidP="00974B56">
      <w:r>
        <w:rPr>
          <w:rFonts w:hint="eastAsia"/>
        </w:rPr>
        <w:t xml:space="preserve">예를 들어 </w:t>
      </w:r>
      <w:r>
        <w:t xml:space="preserve">Windows </w:t>
      </w:r>
      <w:r>
        <w:rPr>
          <w:rFonts w:hint="eastAsia"/>
        </w:rPr>
        <w:t>에서 파일 경로명이 다음과 같을 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4B56" w14:paraId="20A35EAF" w14:textId="77777777" w:rsidTr="00DB0A5D">
        <w:tc>
          <w:tcPr>
            <w:tcW w:w="10456" w:type="dxa"/>
          </w:tcPr>
          <w:p w14:paraId="4267BBFB" w14:textId="77777777" w:rsidR="00974B56" w:rsidRDefault="00974B56" w:rsidP="00DB0A5D">
            <w:r>
              <w:rPr>
                <w:b/>
                <w:bCs/>
                <w:color w:val="FF0000"/>
              </w:rPr>
              <w:t>C</w:t>
            </w:r>
            <w:r w:rsidRPr="00E92D23">
              <w:rPr>
                <w:b/>
                <w:bCs/>
                <w:color w:val="FF0000"/>
              </w:rPr>
              <w:t>:</w:t>
            </w:r>
            <w:r>
              <w:t>/PJ/</w:t>
            </w:r>
            <w:r>
              <w:rPr>
                <w:rFonts w:hint="eastAsia"/>
              </w:rPr>
              <w:t>n</w:t>
            </w:r>
            <w:r>
              <w:t>ode1/chap01/hello1.js</w:t>
            </w:r>
          </w:p>
        </w:tc>
      </w:tr>
    </w:tbl>
    <w:p w14:paraId="36741287" w14:textId="77777777" w:rsidR="00974B56" w:rsidRDefault="00974B56" w:rsidP="00974B56">
      <w:r>
        <w:rPr>
          <w:rFonts w:hint="eastAsia"/>
        </w:rPr>
        <w:t xml:space="preserve">위 경로명에 해당하는 </w:t>
      </w:r>
      <w:r w:rsidRPr="00AF4EEF">
        <w:rPr>
          <w:b/>
          <w:bCs/>
        </w:rPr>
        <w:t>Git bash</w:t>
      </w:r>
      <w:r w:rsidRPr="00AF4EEF">
        <w:rPr>
          <w:rFonts w:hint="eastAsia"/>
          <w:b/>
          <w:bCs/>
        </w:rPr>
        <w:t xml:space="preserve"> 경로명</w:t>
      </w:r>
      <w:r>
        <w:rPr>
          <w:rFonts w:hint="eastAsia"/>
        </w:rPr>
        <w:t>은 다음과 같다.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4B56" w14:paraId="3CCE35D9" w14:textId="77777777" w:rsidTr="00DB0A5D">
        <w:tc>
          <w:tcPr>
            <w:tcW w:w="10456" w:type="dxa"/>
          </w:tcPr>
          <w:p w14:paraId="1DF78C4D" w14:textId="77777777" w:rsidR="00974B56" w:rsidRDefault="00974B56" w:rsidP="00DB0A5D">
            <w:r w:rsidRPr="00E92D23">
              <w:rPr>
                <w:rFonts w:hint="eastAsia"/>
                <w:b/>
                <w:bCs/>
                <w:color w:val="FF0000"/>
              </w:rPr>
              <w:t>/</w:t>
            </w:r>
            <w:r>
              <w:rPr>
                <w:b/>
                <w:bCs/>
                <w:color w:val="FF0000"/>
              </w:rPr>
              <w:t>c</w:t>
            </w:r>
            <w:r>
              <w:t>/PJ/node1/chap01/hello1.js</w:t>
            </w:r>
          </w:p>
        </w:tc>
      </w:tr>
    </w:tbl>
    <w:p w14:paraId="4DF4916F" w14:textId="77777777" w:rsidR="00974B56" w:rsidRPr="00362EBB" w:rsidRDefault="00974B56" w:rsidP="00974B56"/>
    <w:p w14:paraId="3A7C33BB" w14:textId="77777777" w:rsidR="00974B56" w:rsidRDefault="00974B56" w:rsidP="00974B56"/>
    <w:p w14:paraId="49D94FB2" w14:textId="77777777" w:rsidR="00974B56" w:rsidRDefault="00974B56" w:rsidP="00974B56">
      <w:r w:rsidRPr="00AF4EEF">
        <w:rPr>
          <w:b/>
          <w:bCs/>
        </w:rPr>
        <w:t>Git bash</w:t>
      </w:r>
      <w:r>
        <w:rPr>
          <w:rFonts w:hint="eastAsia"/>
        </w:rPr>
        <w:t xml:space="preserve">에서 </w:t>
      </w:r>
      <w:r>
        <w:t xml:space="preserve">C:/PJ/node1/ </w:t>
      </w:r>
      <w:r>
        <w:rPr>
          <w:rFonts w:hint="eastAsia"/>
        </w:rPr>
        <w:t>디렉토리로 이동하는 명령은 다음과 같다.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4B56" w14:paraId="31690603" w14:textId="77777777" w:rsidTr="00DB0A5D">
        <w:tc>
          <w:tcPr>
            <w:tcW w:w="10456" w:type="dxa"/>
          </w:tcPr>
          <w:p w14:paraId="30D3336F" w14:textId="77777777" w:rsidR="00974B56" w:rsidRDefault="00974B56" w:rsidP="00DB0A5D">
            <w:r>
              <w:rPr>
                <w:rFonts w:hint="eastAsia"/>
              </w:rPr>
              <w:t>c</w:t>
            </w:r>
            <w:r>
              <w:t>d /c/PJ/node1/</w:t>
            </w:r>
          </w:p>
        </w:tc>
      </w:tr>
    </w:tbl>
    <w:p w14:paraId="25186F04" w14:textId="77777777" w:rsidR="00974B56" w:rsidRDefault="00974B56" w:rsidP="00974B56"/>
    <w:p w14:paraId="3567C2B2" w14:textId="77777777" w:rsidR="00974B56" w:rsidRDefault="00974B56" w:rsidP="00974B56"/>
    <w:p w14:paraId="68A50320" w14:textId="77777777" w:rsidR="00974B56" w:rsidRDefault="00974B56" w:rsidP="00974B56"/>
    <w:p w14:paraId="1D75C203" w14:textId="77777777" w:rsidR="00974B56" w:rsidRDefault="00974B56" w:rsidP="00AA6DB2">
      <w:pPr>
        <w:pStyle w:val="Heading3"/>
      </w:pPr>
      <w:r>
        <w:rPr>
          <w:rFonts w:hint="eastAsia"/>
        </w:rPr>
        <w:t>M</w:t>
      </w:r>
      <w:r>
        <w:t>ac</w:t>
      </w:r>
    </w:p>
    <w:p w14:paraId="49A0A955" w14:textId="77777777" w:rsidR="00974B56" w:rsidRDefault="00974B56" w:rsidP="00974B56">
      <w:r>
        <w:rPr>
          <w:rFonts w:hint="eastAsia"/>
        </w:rPr>
        <w:t>맥에서 사용자 홈 디렉토리 위치는</w:t>
      </w:r>
    </w:p>
    <w:p w14:paraId="338CFD38" w14:textId="77777777" w:rsidR="00974B56" w:rsidRDefault="00974B56" w:rsidP="00974B56">
      <w:r>
        <w:rPr>
          <w:rFonts w:hint="eastAsia"/>
        </w:rPr>
        <w:t>/U</w:t>
      </w:r>
      <w:r>
        <w:t>sers/</w:t>
      </w:r>
      <w:r>
        <w:rPr>
          <w:rFonts w:hint="eastAsia"/>
        </w:rPr>
        <w:t xml:space="preserve">계정명 </w:t>
      </w:r>
    </w:p>
    <w:p w14:paraId="42DB10EE" w14:textId="77777777" w:rsidR="00974B56" w:rsidRDefault="00974B56" w:rsidP="00974B56"/>
    <w:p w14:paraId="69254E27" w14:textId="77777777" w:rsidR="00974B56" w:rsidRDefault="00974B56" w:rsidP="00974B56">
      <w:r>
        <w:rPr>
          <w:rFonts w:hint="eastAsia"/>
        </w:rPr>
        <w:t>이 홈 디렉토리 아래에 적당한 폴더를 만들고 그 아래 프로젝트 폴더를 만들자.</w:t>
      </w:r>
    </w:p>
    <w:p w14:paraId="57342A40" w14:textId="77777777" w:rsidR="00974B56" w:rsidRDefault="00974B56" w:rsidP="00974B56"/>
    <w:p w14:paraId="0745AB4D" w14:textId="77777777" w:rsidR="00974B56" w:rsidRDefault="00974B56" w:rsidP="00974B56"/>
    <w:p w14:paraId="16C9587B" w14:textId="77777777" w:rsidR="00974B56" w:rsidRDefault="00974B56" w:rsidP="00974B56"/>
    <w:p w14:paraId="4554204E" w14:textId="77777777" w:rsidR="00974B56" w:rsidRDefault="00974B56" w:rsidP="00974B56"/>
    <w:p w14:paraId="47681DF6" w14:textId="77777777" w:rsidR="00974B56" w:rsidRDefault="00974B56" w:rsidP="00974B56"/>
    <w:p w14:paraId="3246FEF5" w14:textId="77777777" w:rsidR="00974B56" w:rsidRPr="00974B56" w:rsidRDefault="00974B56" w:rsidP="00A64B70"/>
    <w:p w14:paraId="3CB24F90" w14:textId="77777777" w:rsidR="00974B56" w:rsidRPr="00C72EE7" w:rsidRDefault="00974B56" w:rsidP="00A64B70"/>
    <w:p w14:paraId="09BCFBC4" w14:textId="0DDD7366" w:rsidR="000E4FD9" w:rsidRDefault="000E4FD9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1D8A259" w14:textId="77777777" w:rsidR="00755471" w:rsidRDefault="00755471" w:rsidP="00755471">
      <w:pPr>
        <w:pStyle w:val="Heading1"/>
      </w:pPr>
      <w:bookmarkStart w:id="11" w:name="_Toc67320488"/>
      <w:bookmarkStart w:id="12" w:name="_Toc128947313"/>
      <w:r>
        <w:rPr>
          <w:rFonts w:hint="eastAsia"/>
        </w:rPr>
        <w:lastRenderedPageBreak/>
        <w:t>h</w:t>
      </w:r>
      <w:r>
        <w:t>ello world</w:t>
      </w:r>
      <w:bookmarkEnd w:id="11"/>
      <w:bookmarkEnd w:id="12"/>
    </w:p>
    <w:p w14:paraId="7ED91CE6" w14:textId="77777777" w:rsidR="00755471" w:rsidRDefault="00755471" w:rsidP="00755471"/>
    <w:p w14:paraId="6A36AB53" w14:textId="77777777" w:rsidR="00755471" w:rsidRDefault="00755471" w:rsidP="00755471">
      <w:pPr>
        <w:pStyle w:val="Heading2"/>
      </w:pPr>
      <w:bookmarkStart w:id="13" w:name="_Toc67320489"/>
      <w:bookmarkStart w:id="14" w:name="_Toc128947314"/>
      <w:r>
        <w:rPr>
          <w:rFonts w:hint="eastAsia"/>
        </w:rPr>
        <w:t>소스코드 폴더 생성</w:t>
      </w:r>
      <w:bookmarkEnd w:id="13"/>
      <w:bookmarkEnd w:id="14"/>
    </w:p>
    <w:p w14:paraId="4E576E16" w14:textId="77777777" w:rsidR="00755471" w:rsidRPr="00642186" w:rsidRDefault="00755471" w:rsidP="00755471"/>
    <w:p w14:paraId="0B272128" w14:textId="77777777" w:rsidR="00755471" w:rsidRDefault="00755471" w:rsidP="00755471">
      <w:r>
        <w:rPr>
          <w:rFonts w:hint="eastAsia"/>
        </w:rPr>
        <w:t>소스코드들을 저장할 적당한 폴더를 만들자</w:t>
      </w:r>
    </w:p>
    <w:p w14:paraId="772FA2DE" w14:textId="3C530501" w:rsidR="00755471" w:rsidRPr="00CE79D9" w:rsidRDefault="00755471" w:rsidP="00755471">
      <w:pPr>
        <w:rPr>
          <w:b/>
          <w:bCs/>
        </w:rPr>
      </w:pPr>
      <w:r w:rsidRPr="00CE79D9">
        <w:rPr>
          <w:rFonts w:hint="eastAsia"/>
          <w:b/>
          <w:bCs/>
        </w:rPr>
        <w:t>예:</w:t>
      </w:r>
      <w:r w:rsidRPr="00CE79D9">
        <w:rPr>
          <w:b/>
          <w:bCs/>
        </w:rPr>
        <w:t xml:space="preserve"> c:/PJ/</w:t>
      </w:r>
      <w:r w:rsidR="00065B12">
        <w:rPr>
          <w:b/>
          <w:bCs/>
        </w:rPr>
        <w:t>frontend/</w:t>
      </w:r>
      <w:r w:rsidR="000E4FD9">
        <w:rPr>
          <w:b/>
          <w:bCs/>
        </w:rPr>
        <w:t>node</w:t>
      </w:r>
      <w:r w:rsidR="00AA6DB2">
        <w:rPr>
          <w:b/>
          <w:bCs/>
        </w:rPr>
        <w:t>1</w:t>
      </w:r>
    </w:p>
    <w:p w14:paraId="72686D27" w14:textId="77777777" w:rsidR="00755471" w:rsidRDefault="00755471" w:rsidP="00755471"/>
    <w:p w14:paraId="2B3075DE" w14:textId="77777777" w:rsidR="00755471" w:rsidRDefault="00755471" w:rsidP="00755471">
      <w:r>
        <w:rPr>
          <w:rFonts w:hint="eastAsia"/>
        </w:rPr>
        <w:t>v</w:t>
      </w:r>
      <w:r>
        <w:t>isual studio code</w:t>
      </w:r>
      <w:r>
        <w:rPr>
          <w:rFonts w:hint="eastAsia"/>
        </w:rPr>
        <w:t>에서 소스코드 폴더를 열자</w:t>
      </w:r>
    </w:p>
    <w:p w14:paraId="7D26937F" w14:textId="77777777" w:rsidR="00755471" w:rsidRPr="00617569" w:rsidRDefault="00755471" w:rsidP="00755471"/>
    <w:p w14:paraId="4BF564C6" w14:textId="77777777" w:rsidR="00755471" w:rsidRDefault="00755471" w:rsidP="00755471">
      <w:pPr>
        <w:pStyle w:val="Heading3"/>
      </w:pPr>
      <w:r>
        <w:rPr>
          <w:rFonts w:hint="eastAsia"/>
        </w:rPr>
        <w:t>소스코드</w:t>
      </w:r>
      <w:r>
        <w:rPr>
          <w:rFonts w:hint="eastAsia"/>
        </w:rPr>
        <w:t xml:space="preserve"> </w:t>
      </w: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열기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 xml:space="preserve"> </w:t>
      </w:r>
      <w:r>
        <w:t>#1</w:t>
      </w:r>
    </w:p>
    <w:p w14:paraId="2027E0AA" w14:textId="77777777" w:rsidR="00755471" w:rsidRPr="00E4679B" w:rsidRDefault="00755471" w:rsidP="00755471">
      <w:r>
        <w:rPr>
          <w:rFonts w:hint="eastAsia"/>
        </w:rPr>
        <w:t>메뉴:</w:t>
      </w:r>
      <w:r>
        <w:t xml:space="preserve"> File - Open Folder</w:t>
      </w:r>
    </w:p>
    <w:p w14:paraId="34E2A057" w14:textId="77777777" w:rsidR="00755471" w:rsidRDefault="00755471" w:rsidP="00755471"/>
    <w:p w14:paraId="752E077D" w14:textId="77777777" w:rsidR="00755471" w:rsidRDefault="00755471" w:rsidP="00755471">
      <w:pPr>
        <w:pStyle w:val="Heading3"/>
      </w:pPr>
      <w:r>
        <w:rPr>
          <w:rFonts w:hint="eastAsia"/>
        </w:rPr>
        <w:t>소스코드</w:t>
      </w:r>
      <w:r>
        <w:rPr>
          <w:rFonts w:hint="eastAsia"/>
        </w:rPr>
        <w:t xml:space="preserve"> </w:t>
      </w: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열기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 xml:space="preserve"> </w:t>
      </w:r>
      <w:r>
        <w:t>#2</w:t>
      </w:r>
    </w:p>
    <w:p w14:paraId="01E2371B" w14:textId="77777777" w:rsidR="00755471" w:rsidRPr="001E44D3" w:rsidRDefault="00755471" w:rsidP="00755471">
      <w:r w:rsidRPr="001E44D3">
        <w:rPr>
          <w:noProof/>
        </w:rPr>
        <w:drawing>
          <wp:inline distT="0" distB="0" distL="0" distR="0" wp14:anchorId="61030FA5" wp14:editId="4D7C105F">
            <wp:extent cx="6645910" cy="3348990"/>
            <wp:effectExtent l="0" t="0" r="2540" b="3810"/>
            <wp:docPr id="18" name="Picture 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C17A" w14:textId="77777777" w:rsidR="00755471" w:rsidRDefault="00755471" w:rsidP="00755471"/>
    <w:p w14:paraId="73D347C7" w14:textId="77777777" w:rsidR="00755471" w:rsidRDefault="00755471" w:rsidP="00755471"/>
    <w:p w14:paraId="0B7581B3" w14:textId="77777777" w:rsidR="00755471" w:rsidRDefault="00755471" w:rsidP="00755471"/>
    <w:p w14:paraId="35FD72CA" w14:textId="77777777" w:rsidR="00755471" w:rsidRDefault="00755471" w:rsidP="00755471"/>
    <w:p w14:paraId="57298327" w14:textId="77777777" w:rsidR="00755471" w:rsidRDefault="00755471" w:rsidP="00755471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E994BDA" w14:textId="77777777" w:rsidR="00755471" w:rsidRDefault="00755471" w:rsidP="00755471">
      <w:pPr>
        <w:pStyle w:val="Heading2"/>
      </w:pPr>
      <w:bookmarkStart w:id="15" w:name="_Toc67320490"/>
      <w:bookmarkStart w:id="16" w:name="_Toc128947315"/>
      <w:r>
        <w:rPr>
          <w:rFonts w:hint="eastAsia"/>
        </w:rPr>
        <w:lastRenderedPageBreak/>
        <w:t>소스코드 파일 생성</w:t>
      </w:r>
      <w:bookmarkEnd w:id="15"/>
      <w:bookmarkEnd w:id="16"/>
    </w:p>
    <w:p w14:paraId="09FFDE7D" w14:textId="77777777" w:rsidR="00755471" w:rsidRPr="004A5282" w:rsidRDefault="00755471" w:rsidP="00755471"/>
    <w:p w14:paraId="3807114A" w14:textId="77777777" w:rsidR="00755471" w:rsidRDefault="00755471" w:rsidP="00755471">
      <w:pPr>
        <w:pStyle w:val="Heading3"/>
      </w:pPr>
      <w:r>
        <w:rPr>
          <w:rFonts w:hint="eastAsia"/>
        </w:rPr>
        <w:t>소스코드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022F2059" w14:textId="77777777" w:rsidR="00755471" w:rsidRDefault="00755471" w:rsidP="00755471">
      <w:r w:rsidRPr="006F324F">
        <w:rPr>
          <w:noProof/>
        </w:rPr>
        <w:drawing>
          <wp:inline distT="0" distB="0" distL="0" distR="0" wp14:anchorId="2B8CE7C7" wp14:editId="57A479E9">
            <wp:extent cx="2905530" cy="2095792"/>
            <wp:effectExtent l="0" t="0" r="952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AF5A" w14:textId="77777777" w:rsidR="00755471" w:rsidRPr="0096419C" w:rsidRDefault="00755471" w:rsidP="00755471">
      <w:r>
        <w:rPr>
          <w:rFonts w:hint="eastAsia"/>
        </w:rPr>
        <w:t>소스코드를 저장할 폴더(예:</w:t>
      </w:r>
      <w:r>
        <w:t xml:space="preserve"> node1)</w:t>
      </w:r>
      <w:r>
        <w:rPr>
          <w:rFonts w:hint="eastAsia"/>
        </w:rPr>
        <w:t>을 선택하고,</w:t>
      </w:r>
      <w:r>
        <w:t xml:space="preserve"> </w:t>
      </w:r>
    </w:p>
    <w:p w14:paraId="336BF24E" w14:textId="77777777" w:rsidR="00755471" w:rsidRDefault="00755471" w:rsidP="00755471">
      <w:r>
        <w:rPr>
          <w:rFonts w:hint="eastAsia"/>
        </w:rPr>
        <w:t>파일 생성(</w:t>
      </w:r>
      <w:r>
        <w:t>New File)</w:t>
      </w:r>
      <w:r>
        <w:rPr>
          <w:rFonts w:hint="eastAsia"/>
        </w:rPr>
        <w:t xml:space="preserve"> 버튼을 클릭하자.</w:t>
      </w:r>
    </w:p>
    <w:p w14:paraId="34D0EBF2" w14:textId="77777777" w:rsidR="00755471" w:rsidRDefault="00755471" w:rsidP="00755471"/>
    <w:p w14:paraId="4DF8776F" w14:textId="77777777" w:rsidR="00755471" w:rsidRDefault="00755471" w:rsidP="00755471">
      <w:pPr>
        <w:pStyle w:val="Heading3"/>
      </w:pP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500AB2F7" w14:textId="3A82CAEC" w:rsidR="00755471" w:rsidRDefault="00755471" w:rsidP="00755471">
      <w:r>
        <w:rPr>
          <w:rFonts w:hint="eastAsia"/>
        </w:rPr>
        <w:t>위 화면에서 폴더 생성 버튼을 클릭하여</w:t>
      </w:r>
      <w:r>
        <w:t xml:space="preserve">, node1 </w:t>
      </w:r>
      <w:r>
        <w:rPr>
          <w:rFonts w:hint="eastAsia"/>
        </w:rPr>
        <w:t xml:space="preserve">폴더 아래에 </w:t>
      </w:r>
      <w:r w:rsidR="005D581A">
        <w:t>chap01</w:t>
      </w:r>
      <w:r w:rsidR="0077030D">
        <w:t xml:space="preserve"> </w:t>
      </w:r>
      <w:r>
        <w:rPr>
          <w:rFonts w:hint="eastAsia"/>
        </w:rPr>
        <w:t>폴더를 만들자.</w:t>
      </w:r>
    </w:p>
    <w:p w14:paraId="45809F2C" w14:textId="77777777" w:rsidR="00755471" w:rsidRDefault="00755471" w:rsidP="00755471"/>
    <w:p w14:paraId="726734F8" w14:textId="77777777" w:rsidR="00755471" w:rsidRDefault="00755471" w:rsidP="00755471">
      <w:pPr>
        <w:pStyle w:val="Heading3"/>
      </w:pP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7C681410" w14:textId="77777777" w:rsidR="00755471" w:rsidRDefault="00755471" w:rsidP="00755471">
      <w:r w:rsidRPr="00AD642C">
        <w:rPr>
          <w:noProof/>
        </w:rPr>
        <w:drawing>
          <wp:inline distT="0" distB="0" distL="0" distR="0" wp14:anchorId="5BE5B776" wp14:editId="16BBFF37">
            <wp:extent cx="3076520" cy="1975450"/>
            <wp:effectExtent l="0" t="0" r="0" b="635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7428" cy="198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A153" w14:textId="77777777" w:rsidR="00755471" w:rsidRDefault="00755471" w:rsidP="00755471">
      <w:r>
        <w:rPr>
          <w:rFonts w:hint="eastAsia"/>
        </w:rPr>
        <w:t>c</w:t>
      </w:r>
      <w:r>
        <w:t xml:space="preserve">hap01 </w:t>
      </w:r>
      <w:r>
        <w:rPr>
          <w:rFonts w:hint="eastAsia"/>
        </w:rPr>
        <w:t>폴더를 선택하고,</w:t>
      </w:r>
      <w:r>
        <w:t xml:space="preserve"> </w:t>
      </w:r>
      <w:r>
        <w:rPr>
          <w:rFonts w:hint="eastAsia"/>
        </w:rPr>
        <w:t>파일 생성 버튼을 클릭하여,</w:t>
      </w:r>
      <w:r>
        <w:t xml:space="preserve"> chap01 </w:t>
      </w:r>
      <w:r>
        <w:rPr>
          <w:rFonts w:hint="eastAsia"/>
        </w:rPr>
        <w:t xml:space="preserve">폴더 아래에 </w:t>
      </w:r>
      <w:r>
        <w:t xml:space="preserve">hello1.js </w:t>
      </w:r>
      <w:r>
        <w:rPr>
          <w:rFonts w:hint="eastAsia"/>
        </w:rPr>
        <w:t>파일을 만들자.</w:t>
      </w:r>
    </w:p>
    <w:p w14:paraId="27F7BC34" w14:textId="77777777" w:rsidR="00755471" w:rsidRDefault="00755471" w:rsidP="00755471"/>
    <w:p w14:paraId="65FBE291" w14:textId="77777777" w:rsidR="00755471" w:rsidRDefault="00755471" w:rsidP="00755471">
      <w:r>
        <w:rPr>
          <w:noProof/>
        </w:rPr>
        <w:drawing>
          <wp:inline distT="0" distB="0" distL="0" distR="0" wp14:anchorId="453A902F" wp14:editId="72BA458B">
            <wp:extent cx="6645910" cy="2698115"/>
            <wp:effectExtent l="0" t="0" r="2540" b="698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C00D" w14:textId="77777777" w:rsidR="00755471" w:rsidRDefault="00755471" w:rsidP="00755471"/>
    <w:p w14:paraId="41E7715D" w14:textId="202DB8BB" w:rsidR="00997B5D" w:rsidRDefault="00997B5D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514B47B" w14:textId="77777777" w:rsidR="00755471" w:rsidRDefault="00755471" w:rsidP="00755471"/>
    <w:p w14:paraId="66F4D0ED" w14:textId="77777777" w:rsidR="00755471" w:rsidRDefault="00755471" w:rsidP="00755471">
      <w:pPr>
        <w:pStyle w:val="Heading3"/>
      </w:pPr>
      <w:r>
        <w:rPr>
          <w:rFonts w:hint="eastAsia"/>
        </w:rPr>
        <w:t>h</w:t>
      </w:r>
      <w:r>
        <w:t>ello1.js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0BDA9D52" w14:textId="77777777" w:rsidTr="00DB0A5D">
        <w:tc>
          <w:tcPr>
            <w:tcW w:w="10456" w:type="dxa"/>
          </w:tcPr>
          <w:p w14:paraId="590013A0" w14:textId="77777777" w:rsidR="00755471" w:rsidRPr="00EE3418" w:rsidRDefault="00755471" w:rsidP="00DB0A5D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EE3418">
              <w:rPr>
                <w:rFonts w:ascii="Consolas" w:eastAsia="굴림" w:hAnsi="Consolas" w:cs="굴림"/>
                <w:color w:val="267F99"/>
                <w:kern w:val="0"/>
                <w:sz w:val="21"/>
                <w:szCs w:val="21"/>
              </w:rPr>
              <w:t>console</w:t>
            </w:r>
            <w:r w:rsidRPr="00EE3418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EE3418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EE3418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EE3418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"hello world"</w:t>
            </w:r>
            <w:r w:rsidRPr="00EE3418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72FDC0CE" w14:textId="77777777" w:rsidR="00755471" w:rsidRDefault="00755471" w:rsidP="00DB0A5D"/>
        </w:tc>
      </w:tr>
    </w:tbl>
    <w:p w14:paraId="5CD1F747" w14:textId="77777777" w:rsidR="00755471" w:rsidRDefault="00755471" w:rsidP="00755471"/>
    <w:p w14:paraId="7E084A3D" w14:textId="77777777" w:rsidR="00755471" w:rsidRDefault="00755471" w:rsidP="00755471">
      <w:r>
        <w:t xml:space="preserve">console </w:t>
      </w:r>
      <w:r>
        <w:rPr>
          <w:rFonts w:hint="eastAsia"/>
        </w:rPr>
        <w:t xml:space="preserve">객체의 </w:t>
      </w:r>
      <w:r>
        <w:t xml:space="preserve">log </w:t>
      </w:r>
      <w:r>
        <w:rPr>
          <w:rFonts w:hint="eastAsia"/>
        </w:rPr>
        <w:t>메소드는,</w:t>
      </w:r>
      <w:r>
        <w:t xml:space="preserve"> </w:t>
      </w:r>
      <w:r>
        <w:rPr>
          <w:rFonts w:hint="eastAsia"/>
        </w:rPr>
        <w:t>화면(</w:t>
      </w:r>
      <w:r>
        <w:t>console)</w:t>
      </w:r>
      <w:r>
        <w:rPr>
          <w:rFonts w:hint="eastAsia"/>
        </w:rPr>
        <w:t>에 값을 출력한다.</w:t>
      </w:r>
    </w:p>
    <w:p w14:paraId="1F14F222" w14:textId="77777777" w:rsidR="00755471" w:rsidRDefault="00755471" w:rsidP="00755471">
      <w:r>
        <w:t>Java</w:t>
      </w:r>
      <w:r>
        <w:rPr>
          <w:rFonts w:hint="eastAsia"/>
        </w:rPr>
        <w:t xml:space="preserve">의 </w:t>
      </w:r>
      <w:r>
        <w:t xml:space="preserve">System.out.println </w:t>
      </w:r>
      <w:r>
        <w:rPr>
          <w:rFonts w:hint="eastAsia"/>
        </w:rPr>
        <w:t>메소드와 기능이 같다.</w:t>
      </w:r>
    </w:p>
    <w:p w14:paraId="0199D274" w14:textId="77777777" w:rsidR="00755471" w:rsidRDefault="00755471" w:rsidP="00755471"/>
    <w:p w14:paraId="052B664A" w14:textId="77777777" w:rsidR="00755471" w:rsidRDefault="00755471" w:rsidP="00755471">
      <w:r>
        <w:t xml:space="preserve">javascript </w:t>
      </w:r>
      <w:r>
        <w:rPr>
          <w:rFonts w:hint="eastAsia"/>
        </w:rPr>
        <w:t xml:space="preserve">소스 코드에는 </w:t>
      </w:r>
      <w:r>
        <w:t>main</w:t>
      </w:r>
      <w:r>
        <w:rPr>
          <w:rFonts w:hint="eastAsia"/>
        </w:rPr>
        <w:t xml:space="preserve"> 함수가 필요없다.</w:t>
      </w:r>
    </w:p>
    <w:p w14:paraId="6CFFD68F" w14:textId="77777777" w:rsidR="00755471" w:rsidRDefault="00755471" w:rsidP="00755471">
      <w:r>
        <w:t xml:space="preserve">javascript </w:t>
      </w:r>
      <w:r>
        <w:rPr>
          <w:rFonts w:hint="eastAsia"/>
        </w:rPr>
        <w:t>소스코드 파일을 실행하면,</w:t>
      </w:r>
      <w:r>
        <w:t xml:space="preserve"> </w:t>
      </w:r>
      <w:r>
        <w:rPr>
          <w:rFonts w:hint="eastAsia"/>
        </w:rPr>
        <w:t>파일의 소스 코드들이 한 줄씩 순서대로 실행된다.</w:t>
      </w:r>
    </w:p>
    <w:p w14:paraId="2DD721B2" w14:textId="77777777" w:rsidR="00755471" w:rsidRPr="00466E6E" w:rsidRDefault="00755471" w:rsidP="00755471"/>
    <w:p w14:paraId="313479EA" w14:textId="77777777" w:rsidR="00755471" w:rsidRDefault="00755471" w:rsidP="00755471"/>
    <w:p w14:paraId="4535CE17" w14:textId="77777777" w:rsidR="00755471" w:rsidRDefault="00755471" w:rsidP="00755471"/>
    <w:p w14:paraId="3C301828" w14:textId="77777777" w:rsidR="00755471" w:rsidRDefault="00755471" w:rsidP="00755471">
      <w:pPr>
        <w:pStyle w:val="Heading3"/>
      </w:pP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</w:p>
    <w:p w14:paraId="1C1B7B2B" w14:textId="77777777" w:rsidR="00755471" w:rsidRDefault="00755471" w:rsidP="00755471">
      <w:r>
        <w:rPr>
          <w:rFonts w:hint="eastAsia"/>
        </w:rPr>
        <w:t xml:space="preserve">단축키 </w:t>
      </w:r>
      <w:r>
        <w:t>Ctrl+S</w:t>
      </w:r>
    </w:p>
    <w:p w14:paraId="6550E2C8" w14:textId="77777777" w:rsidR="00755471" w:rsidRPr="0086318E" w:rsidRDefault="00755471" w:rsidP="00755471"/>
    <w:p w14:paraId="6B18FB67" w14:textId="77777777" w:rsidR="00755471" w:rsidRDefault="00755471" w:rsidP="00755471"/>
    <w:p w14:paraId="38719C13" w14:textId="77777777" w:rsidR="00755471" w:rsidRDefault="00755471" w:rsidP="00755471">
      <w:pPr>
        <w:pStyle w:val="Heading2"/>
      </w:pPr>
      <w:bookmarkStart w:id="17" w:name="_Toc67320491"/>
      <w:bookmarkStart w:id="18" w:name="_Toc128947316"/>
      <w:r>
        <w:rPr>
          <w:rFonts w:hint="eastAsia"/>
        </w:rPr>
        <w:t>터미널 열기</w:t>
      </w:r>
      <w:bookmarkEnd w:id="17"/>
      <w:bookmarkEnd w:id="18"/>
    </w:p>
    <w:p w14:paraId="797D4FE7" w14:textId="77777777" w:rsidR="00755471" w:rsidRDefault="00755471" w:rsidP="00755471"/>
    <w:p w14:paraId="576F4A4D" w14:textId="77777777" w:rsidR="00755471" w:rsidRDefault="00755471" w:rsidP="00755471">
      <w:r>
        <w:rPr>
          <w:rFonts w:hint="eastAsia"/>
        </w:rPr>
        <w:t>n</w:t>
      </w:r>
      <w:r>
        <w:t>ode.js</w:t>
      </w:r>
      <w:r>
        <w:rPr>
          <w:rFonts w:hint="eastAsia"/>
        </w:rPr>
        <w:t>는 기본적으로 명령 프롬프트 창의 쉘</w:t>
      </w:r>
      <w:r>
        <w:t>(shell)</w:t>
      </w:r>
      <w:r>
        <w:rPr>
          <w:rFonts w:hint="eastAsia"/>
        </w:rPr>
        <w:t>에서 실행된다.</w:t>
      </w:r>
    </w:p>
    <w:p w14:paraId="63824FB3" w14:textId="77777777" w:rsidR="00755471" w:rsidRDefault="00755471" w:rsidP="00755471">
      <w:r>
        <w:t xml:space="preserve">visual studio code </w:t>
      </w:r>
      <w:r>
        <w:rPr>
          <w:rFonts w:hint="eastAsia"/>
        </w:rPr>
        <w:t>에서 명령 프롬프트 창을 열자</w:t>
      </w:r>
      <w:r>
        <w:t xml:space="preserve">. </w:t>
      </w:r>
      <w:r>
        <w:rPr>
          <w:rFonts w:hint="eastAsia"/>
        </w:rPr>
        <w:t>(터미널을 열자)</w:t>
      </w:r>
    </w:p>
    <w:p w14:paraId="19387D2B" w14:textId="77777777" w:rsidR="00755471" w:rsidRPr="008B3222" w:rsidRDefault="00755471" w:rsidP="00755471"/>
    <w:p w14:paraId="272686C1" w14:textId="77777777" w:rsidR="00755471" w:rsidRDefault="00755471" w:rsidP="00755471">
      <w:pPr>
        <w:pStyle w:val="Heading3"/>
      </w:pPr>
      <w:r>
        <w:rPr>
          <w:rFonts w:hint="eastAsia"/>
        </w:rPr>
        <w:t>터미널</w:t>
      </w:r>
      <w:r>
        <w:rPr>
          <w:rFonts w:hint="eastAsia"/>
        </w:rPr>
        <w:t xml:space="preserve"> </w:t>
      </w:r>
      <w:r>
        <w:rPr>
          <w:rFonts w:hint="eastAsia"/>
        </w:rPr>
        <w:t>열기</w:t>
      </w:r>
    </w:p>
    <w:p w14:paraId="0C0C736E" w14:textId="77777777" w:rsidR="00755471" w:rsidRDefault="00755471" w:rsidP="00755471">
      <w:r>
        <w:rPr>
          <w:rFonts w:hint="eastAsia"/>
        </w:rPr>
        <w:t>메뉴:</w:t>
      </w:r>
      <w:r>
        <w:t xml:space="preserve"> Terminal - New Terminal</w:t>
      </w:r>
    </w:p>
    <w:p w14:paraId="54B50A38" w14:textId="77777777" w:rsidR="00755471" w:rsidRDefault="00755471" w:rsidP="00755471"/>
    <w:p w14:paraId="4055D638" w14:textId="77777777" w:rsidR="00755471" w:rsidRDefault="00755471" w:rsidP="00755471">
      <w:r w:rsidRPr="00461DB2">
        <w:rPr>
          <w:noProof/>
        </w:rPr>
        <w:drawing>
          <wp:inline distT="0" distB="0" distL="0" distR="0" wp14:anchorId="6F0AE9F7" wp14:editId="10BEAE55">
            <wp:extent cx="6645910" cy="4147820"/>
            <wp:effectExtent l="0" t="0" r="2540" b="508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EDF2" w14:textId="77777777" w:rsidR="00755471" w:rsidRPr="000808C3" w:rsidRDefault="00755471" w:rsidP="00755471"/>
    <w:p w14:paraId="23404152" w14:textId="77777777" w:rsidR="00755471" w:rsidRPr="005257C9" w:rsidRDefault="00755471" w:rsidP="00755471"/>
    <w:p w14:paraId="7316A98C" w14:textId="77777777" w:rsidR="00755471" w:rsidRDefault="00755471" w:rsidP="00755471">
      <w:r>
        <w:rPr>
          <w:rFonts w:hint="eastAsia"/>
        </w:rPr>
        <w:t xml:space="preserve">위 화면의 </w:t>
      </w:r>
      <w:r>
        <w:t>(2)</w:t>
      </w:r>
      <w:r>
        <w:rPr>
          <w:rFonts w:hint="eastAsia"/>
        </w:rPr>
        <w:t>를 클릭하여,</w:t>
      </w:r>
      <w:r>
        <w:t xml:space="preserve"> </w:t>
      </w:r>
      <w:r>
        <w:rPr>
          <w:rFonts w:hint="eastAsia"/>
        </w:rPr>
        <w:t>터미널에서 사용할 쉘(</w:t>
      </w:r>
      <w:r>
        <w:t>shell)</w:t>
      </w:r>
      <w:r>
        <w:rPr>
          <w:rFonts w:hint="eastAsia"/>
        </w:rPr>
        <w:t>을 선택하자.</w:t>
      </w:r>
    </w:p>
    <w:p w14:paraId="477359FE" w14:textId="77777777" w:rsidR="00755471" w:rsidRPr="00BF4615" w:rsidRDefault="00755471" w:rsidP="00755471"/>
    <w:p w14:paraId="2F50421C" w14:textId="77777777" w:rsidR="00755471" w:rsidRDefault="00755471" w:rsidP="00755471"/>
    <w:p w14:paraId="35050809" w14:textId="77777777" w:rsidR="00755471" w:rsidRDefault="00755471" w:rsidP="00755471"/>
    <w:p w14:paraId="1D120F46" w14:textId="77777777" w:rsidR="00755471" w:rsidRDefault="00755471" w:rsidP="00755471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8E0A747" w14:textId="77777777" w:rsidR="00755471" w:rsidRDefault="00755471" w:rsidP="00755471">
      <w:pPr>
        <w:pStyle w:val="Heading3"/>
      </w:pPr>
      <w:r>
        <w:rPr>
          <w:rFonts w:hint="eastAsia"/>
        </w:rPr>
        <w:lastRenderedPageBreak/>
        <w:t>디폴트</w:t>
      </w:r>
      <w:r>
        <w:rPr>
          <w:rFonts w:hint="eastAsia"/>
        </w:rPr>
        <w:t xml:space="preserve"> </w:t>
      </w:r>
      <w:r>
        <w:rPr>
          <w:rFonts w:hint="eastAsia"/>
        </w:rPr>
        <w:t>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3D7E2722" w14:textId="77777777" w:rsidR="00755471" w:rsidRPr="002610D8" w:rsidRDefault="00755471" w:rsidP="00755471">
      <w:r>
        <w:rPr>
          <w:rFonts w:hint="eastAsia"/>
        </w:rPr>
        <w:t>터미널에서 사용할 쉘을 선택하자.</w:t>
      </w:r>
    </w:p>
    <w:p w14:paraId="2BB0231D" w14:textId="77777777" w:rsidR="00755471" w:rsidRPr="002B674D" w:rsidRDefault="00755471" w:rsidP="00755471"/>
    <w:p w14:paraId="1F3FC842" w14:textId="5CC8EEDB" w:rsidR="00755471" w:rsidRDefault="005F3DD2" w:rsidP="00755471">
      <w:r w:rsidRPr="005F3DD2">
        <w:drawing>
          <wp:inline distT="0" distB="0" distL="0" distR="0" wp14:anchorId="23803C86" wp14:editId="7890288B">
            <wp:extent cx="6645910" cy="4984115"/>
            <wp:effectExtent l="0" t="0" r="2540" b="6985"/>
            <wp:docPr id="1214701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0168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52B5" w14:textId="77777777" w:rsidR="00755471" w:rsidRDefault="00755471" w:rsidP="00755471"/>
    <w:p w14:paraId="275BD594" w14:textId="7CD11ACA" w:rsidR="00755471" w:rsidRDefault="00755471" w:rsidP="00755471">
      <w:r>
        <w:rPr>
          <w:rFonts w:hint="eastAsia"/>
        </w:rPr>
        <w:t>(</w:t>
      </w:r>
      <w:r>
        <w:t xml:space="preserve">1) Select Default </w:t>
      </w:r>
      <w:r w:rsidR="005F3DD2">
        <w:rPr>
          <w:rFonts w:hint="eastAsia"/>
        </w:rPr>
        <w:t>P</w:t>
      </w:r>
      <w:r w:rsidR="005F3DD2">
        <w:t xml:space="preserve">rofile </w:t>
      </w:r>
      <w:r>
        <w:rPr>
          <w:rFonts w:hint="eastAsia"/>
        </w:rPr>
        <w:t>클릭</w:t>
      </w:r>
    </w:p>
    <w:p w14:paraId="091D50EE" w14:textId="77777777" w:rsidR="00755471" w:rsidRDefault="00755471" w:rsidP="00755471"/>
    <w:p w14:paraId="44B67CD9" w14:textId="77777777" w:rsidR="00755471" w:rsidRDefault="00755471" w:rsidP="00755471"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선택 가능한 쉘 목록</w:t>
      </w:r>
    </w:p>
    <w:p w14:paraId="27E06820" w14:textId="77777777" w:rsidR="00755471" w:rsidRDefault="00755471" w:rsidP="00755471"/>
    <w:p w14:paraId="67075E8D" w14:textId="77777777" w:rsidR="00755471" w:rsidRDefault="00755471" w:rsidP="00755471">
      <w:r>
        <w:rPr>
          <w:rFonts w:hint="eastAsia"/>
        </w:rPr>
        <w:t>C</w:t>
      </w:r>
      <w:r>
        <w:t>ommand Prompt : Windows</w:t>
      </w:r>
      <w:r>
        <w:rPr>
          <w:rFonts w:hint="eastAsia"/>
        </w:rPr>
        <w:t>의 기본 쉘</w:t>
      </w:r>
    </w:p>
    <w:p w14:paraId="20C339A4" w14:textId="77777777" w:rsidR="00755471" w:rsidRDefault="00755471" w:rsidP="00755471">
      <w:r>
        <w:rPr>
          <w:rFonts w:hint="eastAsia"/>
        </w:rPr>
        <w:t>P</w:t>
      </w:r>
      <w:r>
        <w:t>owerShell     : Windows</w:t>
      </w:r>
      <w:r>
        <w:rPr>
          <w:rFonts w:hint="eastAsia"/>
        </w:rPr>
        <w:t>의 고급 쉘</w:t>
      </w:r>
    </w:p>
    <w:p w14:paraId="7C870A10" w14:textId="77777777" w:rsidR="00755471" w:rsidRPr="004C2B17" w:rsidRDefault="00755471" w:rsidP="00755471">
      <w:pPr>
        <w:rPr>
          <w:shd w:val="clear" w:color="auto" w:fill="FFFFCC"/>
        </w:rPr>
      </w:pPr>
      <w:r w:rsidRPr="004C2B17">
        <w:rPr>
          <w:rFonts w:hint="eastAsia"/>
          <w:shd w:val="clear" w:color="auto" w:fill="FFFFCC"/>
        </w:rPr>
        <w:t>G</w:t>
      </w:r>
      <w:r w:rsidRPr="004C2B17">
        <w:rPr>
          <w:shd w:val="clear" w:color="auto" w:fill="FFFFCC"/>
        </w:rPr>
        <w:t xml:space="preserve">it Bash       : Git </w:t>
      </w:r>
      <w:r w:rsidRPr="004C2B17">
        <w:rPr>
          <w:rFonts w:hint="eastAsia"/>
          <w:shd w:val="clear" w:color="auto" w:fill="FFFFCC"/>
        </w:rPr>
        <w:t xml:space="preserve">클라이언트에 포함된 </w:t>
      </w:r>
      <w:r w:rsidRPr="004C2B17">
        <w:rPr>
          <w:shd w:val="clear" w:color="auto" w:fill="FFFFCC"/>
        </w:rPr>
        <w:t xml:space="preserve">bash </w:t>
      </w:r>
      <w:r w:rsidRPr="004C2B17">
        <w:rPr>
          <w:rFonts w:hint="eastAsia"/>
          <w:shd w:val="clear" w:color="auto" w:fill="FFFFCC"/>
        </w:rPr>
        <w:t>쉘</w:t>
      </w:r>
    </w:p>
    <w:p w14:paraId="6399FE92" w14:textId="77777777" w:rsidR="00755471" w:rsidRDefault="00755471" w:rsidP="00755471"/>
    <w:p w14:paraId="25C8237F" w14:textId="77777777" w:rsidR="00755471" w:rsidRDefault="00755471" w:rsidP="00755471"/>
    <w:p w14:paraId="0A068DAA" w14:textId="77777777" w:rsidR="00755471" w:rsidRDefault="00755471" w:rsidP="00755471">
      <w:r>
        <w:rPr>
          <w:rFonts w:hint="eastAsia"/>
        </w:rPr>
        <w:t>오픈 소스 개발자들이 사용하는 운영체제는 리눅스이다.</w:t>
      </w:r>
    </w:p>
    <w:p w14:paraId="38757405" w14:textId="77777777" w:rsidR="00755471" w:rsidRDefault="00755471" w:rsidP="00755471">
      <w:r>
        <w:rPr>
          <w:rFonts w:hint="eastAsia"/>
        </w:rPr>
        <w:t xml:space="preserve">실력있는 개발자라면 리눅스의 </w:t>
      </w:r>
      <w:r>
        <w:t xml:space="preserve">bash </w:t>
      </w:r>
      <w:r>
        <w:rPr>
          <w:rFonts w:hint="eastAsia"/>
        </w:rPr>
        <w:t>쉘에 익숙해져야 한다.</w:t>
      </w:r>
    </w:p>
    <w:p w14:paraId="0CF0C5AD" w14:textId="77777777" w:rsidR="00755471" w:rsidRDefault="00755471" w:rsidP="00755471"/>
    <w:p w14:paraId="0BDC39DE" w14:textId="77777777" w:rsidR="00755471" w:rsidRPr="006D352C" w:rsidRDefault="00755471" w:rsidP="00755471">
      <w:pPr>
        <w:rPr>
          <w:u w:val="single"/>
        </w:rPr>
      </w:pPr>
      <w:r w:rsidRPr="006D352C">
        <w:rPr>
          <w:rFonts w:hint="eastAsia"/>
          <w:u w:val="single"/>
        </w:rPr>
        <w:t>G</w:t>
      </w:r>
      <w:r w:rsidRPr="006D352C">
        <w:rPr>
          <w:u w:val="single"/>
        </w:rPr>
        <w:t xml:space="preserve">it Bash </w:t>
      </w:r>
      <w:r w:rsidRPr="006D352C">
        <w:rPr>
          <w:rFonts w:hint="eastAsia"/>
          <w:u w:val="single"/>
        </w:rPr>
        <w:t>항목을 선택하자.</w:t>
      </w:r>
    </w:p>
    <w:p w14:paraId="1AA4C015" w14:textId="77777777" w:rsidR="00755471" w:rsidRDefault="00755471" w:rsidP="00755471"/>
    <w:p w14:paraId="3D69B594" w14:textId="77777777" w:rsidR="00755471" w:rsidRDefault="00755471" w:rsidP="00755471"/>
    <w:p w14:paraId="1B67C157" w14:textId="77777777" w:rsidR="00755471" w:rsidRDefault="00755471" w:rsidP="00755471"/>
    <w:p w14:paraId="7670E086" w14:textId="77777777" w:rsidR="00755471" w:rsidRDefault="00755471" w:rsidP="00755471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3625E2D" w14:textId="77777777" w:rsidR="00755471" w:rsidRDefault="00755471" w:rsidP="00755471">
      <w:pPr>
        <w:pStyle w:val="Heading3"/>
      </w:pPr>
      <w:r>
        <w:rPr>
          <w:rFonts w:hint="eastAsia"/>
        </w:rPr>
        <w:lastRenderedPageBreak/>
        <w:t>터미널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열기</w:t>
      </w:r>
    </w:p>
    <w:p w14:paraId="4FC3DAF5" w14:textId="77777777" w:rsidR="00755471" w:rsidRDefault="00755471" w:rsidP="00755471">
      <w:r w:rsidRPr="00AA0391">
        <w:rPr>
          <w:noProof/>
        </w:rPr>
        <w:drawing>
          <wp:inline distT="0" distB="0" distL="0" distR="0" wp14:anchorId="6A9B38E8" wp14:editId="5FE30567">
            <wp:extent cx="6645910" cy="4108450"/>
            <wp:effectExtent l="0" t="0" r="2540" b="635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D773" w14:textId="77777777" w:rsidR="00755471" w:rsidRDefault="00755471" w:rsidP="00755471">
      <w:r>
        <w:rPr>
          <w:rFonts w:hint="eastAsia"/>
        </w:rPr>
        <w:t>터미널 창 위의 휴지통</w:t>
      </w:r>
      <w:r>
        <w:t xml:space="preserve"> </w:t>
      </w:r>
      <w:r>
        <w:rPr>
          <w:rFonts w:hint="eastAsia"/>
        </w:rPr>
        <w:t>버튼을 클릭하여</w:t>
      </w:r>
      <w:r>
        <w:t xml:space="preserve"> </w:t>
      </w:r>
      <w:r>
        <w:rPr>
          <w:rFonts w:hint="eastAsia"/>
        </w:rPr>
        <w:t>터미널 창을 닫자.</w:t>
      </w:r>
    </w:p>
    <w:p w14:paraId="395D2694" w14:textId="77777777" w:rsidR="00755471" w:rsidRDefault="00755471" w:rsidP="00755471">
      <w:r>
        <w:rPr>
          <w:rFonts w:hint="eastAsia"/>
        </w:rPr>
        <w:t xml:space="preserve">그리고 다시 터시널 창을 새로 열자 </w:t>
      </w:r>
      <w:r>
        <w:t>(</w:t>
      </w:r>
      <w:r>
        <w:rPr>
          <w:rFonts w:hint="eastAsia"/>
        </w:rPr>
        <w:t>단축키:</w:t>
      </w:r>
      <w:r>
        <w:t xml:space="preserve"> Ctrl+`)</w:t>
      </w:r>
    </w:p>
    <w:p w14:paraId="459DC066" w14:textId="77777777" w:rsidR="00755471" w:rsidRDefault="00755471" w:rsidP="00755471"/>
    <w:p w14:paraId="4FEAF194" w14:textId="77777777" w:rsidR="00755471" w:rsidRDefault="00755471" w:rsidP="00755471">
      <w:r>
        <w:rPr>
          <w:rFonts w:hint="eastAsia"/>
        </w:rPr>
        <w:t xml:space="preserve">새로 열린 터미널 창에서 </w:t>
      </w:r>
      <w:r>
        <w:t xml:space="preserve">bash </w:t>
      </w:r>
      <w:r>
        <w:rPr>
          <w:rFonts w:hint="eastAsia"/>
        </w:rPr>
        <w:t>쉘이 실행될 것이다.</w:t>
      </w:r>
    </w:p>
    <w:p w14:paraId="0342A385" w14:textId="77777777" w:rsidR="00755471" w:rsidRDefault="00755471" w:rsidP="00755471"/>
    <w:p w14:paraId="2E87D63F" w14:textId="77777777" w:rsidR="00755471" w:rsidRDefault="00755471" w:rsidP="00755471"/>
    <w:p w14:paraId="2C32F9D2" w14:textId="77777777" w:rsidR="00755471" w:rsidRPr="002E0477" w:rsidRDefault="00755471" w:rsidP="00755471">
      <w:r>
        <w:rPr>
          <w:rFonts w:hint="eastAsia"/>
        </w:rPr>
        <w:t xml:space="preserve">현재 디렉토리의 파일 목록을 출력하는 리눅스 명령은 다음과 같다. </w:t>
      </w:r>
      <w:r>
        <w:t>(</w:t>
      </w:r>
      <w:r>
        <w:rPr>
          <w:rFonts w:hint="eastAsia"/>
        </w:rPr>
        <w:t xml:space="preserve">디렉토리 </w:t>
      </w:r>
      <w:r>
        <w:t xml:space="preserve">== </w:t>
      </w:r>
      <w:r>
        <w:rPr>
          <w:rFonts w:hint="eastAsia"/>
        </w:rPr>
        <w:t>폴더)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26D3E0F8" w14:textId="77777777" w:rsidTr="00DB0A5D">
        <w:tc>
          <w:tcPr>
            <w:tcW w:w="10456" w:type="dxa"/>
          </w:tcPr>
          <w:p w14:paraId="3AA6A9FB" w14:textId="77777777" w:rsidR="00755471" w:rsidRDefault="00755471" w:rsidP="00DB0A5D">
            <w:r>
              <w:rPr>
                <w:rFonts w:hint="eastAsia"/>
              </w:rPr>
              <w:t>l</w:t>
            </w:r>
            <w:r>
              <w:t>s -</w:t>
            </w:r>
            <w:r>
              <w:rPr>
                <w:rFonts w:hint="eastAsia"/>
              </w:rPr>
              <w:t>a</w:t>
            </w:r>
            <w:r>
              <w:t>l</w:t>
            </w:r>
          </w:p>
        </w:tc>
      </w:tr>
    </w:tbl>
    <w:p w14:paraId="296A5B51" w14:textId="77777777" w:rsidR="00755471" w:rsidRDefault="00755471" w:rsidP="007554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16D3E51A" w14:textId="77777777" w:rsidTr="00DB0A5D">
        <w:tc>
          <w:tcPr>
            <w:tcW w:w="10456" w:type="dxa"/>
          </w:tcPr>
          <w:p w14:paraId="703E085E" w14:textId="77777777" w:rsidR="00755471" w:rsidRDefault="00755471" w:rsidP="00DB0A5D">
            <w:r w:rsidRPr="00A327C0">
              <w:rPr>
                <w:noProof/>
              </w:rPr>
              <w:drawing>
                <wp:inline distT="0" distB="0" distL="0" distR="0" wp14:anchorId="23533A8E" wp14:editId="4AFA0FE9">
                  <wp:extent cx="4191585" cy="1200318"/>
                  <wp:effectExtent l="0" t="0" r="0" b="0"/>
                  <wp:docPr id="26" name="Picture 2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Text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08E019" w14:textId="77777777" w:rsidR="00755471" w:rsidRDefault="00755471" w:rsidP="00755471"/>
    <w:p w14:paraId="218A0E21" w14:textId="77777777" w:rsidR="00755471" w:rsidRDefault="00755471" w:rsidP="00755471">
      <w:r>
        <w:rPr>
          <w:rFonts w:hint="eastAsia"/>
        </w:rPr>
        <w:t>현재 디렉토리 아래의 c</w:t>
      </w:r>
      <w:r>
        <w:t>hap01</w:t>
      </w:r>
      <w:r>
        <w:rPr>
          <w:rFonts w:hint="eastAsia"/>
        </w:rPr>
        <w:t xml:space="preserve"> 디렉토리로 들어가는 명령은 다음과 같다.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43DA493A" w14:textId="77777777" w:rsidTr="00DB0A5D">
        <w:tc>
          <w:tcPr>
            <w:tcW w:w="10456" w:type="dxa"/>
          </w:tcPr>
          <w:p w14:paraId="484CC2CF" w14:textId="77777777" w:rsidR="00755471" w:rsidRDefault="00755471" w:rsidP="00DB0A5D">
            <w:r>
              <w:rPr>
                <w:rFonts w:hint="eastAsia"/>
              </w:rPr>
              <w:t>c</w:t>
            </w:r>
            <w:r>
              <w:t>d chap01</w:t>
            </w:r>
          </w:p>
        </w:tc>
      </w:tr>
    </w:tbl>
    <w:p w14:paraId="28382198" w14:textId="77777777" w:rsidR="00755471" w:rsidRDefault="00755471" w:rsidP="007554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6258AE03" w14:textId="77777777" w:rsidTr="00DB0A5D">
        <w:tc>
          <w:tcPr>
            <w:tcW w:w="10456" w:type="dxa"/>
          </w:tcPr>
          <w:p w14:paraId="0C6D90CD" w14:textId="77777777" w:rsidR="00755471" w:rsidRDefault="00755471" w:rsidP="00DB0A5D">
            <w:r w:rsidRPr="00A552C9">
              <w:rPr>
                <w:noProof/>
              </w:rPr>
              <w:drawing>
                <wp:inline distT="0" distB="0" distL="0" distR="0" wp14:anchorId="76412B91" wp14:editId="3D315648">
                  <wp:extent cx="4725059" cy="1733792"/>
                  <wp:effectExtent l="0" t="0" r="0" b="0"/>
                  <wp:docPr id="30" name="Picture 3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Text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188300" w14:textId="77777777" w:rsidR="00755471" w:rsidRDefault="00755471" w:rsidP="00755471"/>
    <w:p w14:paraId="6A669600" w14:textId="77777777" w:rsidR="00755471" w:rsidRDefault="00755471" w:rsidP="00755471"/>
    <w:p w14:paraId="7C9579B4" w14:textId="77777777" w:rsidR="00755471" w:rsidRDefault="00755471" w:rsidP="00755471"/>
    <w:p w14:paraId="0D6AEA53" w14:textId="77777777" w:rsidR="00755471" w:rsidRDefault="00755471" w:rsidP="00755471">
      <w:pPr>
        <w:pStyle w:val="Heading2"/>
      </w:pPr>
      <w:bookmarkStart w:id="19" w:name="_Toc67320492"/>
      <w:bookmarkStart w:id="20" w:name="_Toc128947317"/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파일 실행</w:t>
      </w:r>
      <w:bookmarkEnd w:id="19"/>
      <w:bookmarkEnd w:id="20"/>
    </w:p>
    <w:p w14:paraId="59AC3669" w14:textId="77777777" w:rsidR="00755471" w:rsidRDefault="00755471" w:rsidP="00755471"/>
    <w:p w14:paraId="3EB04631" w14:textId="77777777" w:rsidR="00755471" w:rsidRDefault="00755471" w:rsidP="00755471">
      <w:pPr>
        <w:pStyle w:val="Heading3"/>
      </w:pPr>
      <w:r>
        <w:rPr>
          <w:rFonts w:hint="eastAsia"/>
        </w:rPr>
        <w:t>쉘에서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</w:p>
    <w:p w14:paraId="0B819CCC" w14:textId="77777777" w:rsidR="00755471" w:rsidRDefault="00755471" w:rsidP="00755471">
      <w:r>
        <w:rPr>
          <w:rFonts w:hint="eastAsia"/>
        </w:rPr>
        <w:t>자바스크립트 파일을 쉘에서 실행하기 위한 명령은 다음과 같다.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025F40CC" w14:textId="77777777" w:rsidTr="00DB0A5D">
        <w:tc>
          <w:tcPr>
            <w:tcW w:w="10456" w:type="dxa"/>
          </w:tcPr>
          <w:p w14:paraId="0668ED2B" w14:textId="77777777" w:rsidR="00755471" w:rsidRDefault="00755471" w:rsidP="00DB0A5D">
            <w:r>
              <w:rPr>
                <w:rFonts w:hint="eastAsia"/>
              </w:rPr>
              <w:t>n</w:t>
            </w:r>
            <w:r>
              <w:t xml:space="preserve">ode </w:t>
            </w:r>
            <w:r>
              <w:rPr>
                <w:rFonts w:hint="eastAsia"/>
              </w:rPr>
              <w:t>파일명</w:t>
            </w:r>
          </w:p>
        </w:tc>
      </w:tr>
    </w:tbl>
    <w:p w14:paraId="1B45921A" w14:textId="77777777" w:rsidR="00755471" w:rsidRDefault="00755471" w:rsidP="00755471"/>
    <w:p w14:paraId="5702A791" w14:textId="77777777" w:rsidR="00755471" w:rsidRDefault="00755471" w:rsidP="00755471"/>
    <w:p w14:paraId="1BE35865" w14:textId="77777777" w:rsidR="00755471" w:rsidRDefault="00755471" w:rsidP="00755471">
      <w:r>
        <w:t xml:space="preserve">hello.js </w:t>
      </w:r>
      <w:r>
        <w:rPr>
          <w:rFonts w:hint="eastAsia"/>
        </w:rPr>
        <w:t xml:space="preserve">파일이 있는 </w:t>
      </w:r>
      <w:r>
        <w:t xml:space="preserve">chap01 </w:t>
      </w:r>
      <w:r>
        <w:rPr>
          <w:rFonts w:hint="eastAsia"/>
        </w:rPr>
        <w:t>디렉토리로 이동하자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7BF33336" w14:textId="77777777" w:rsidTr="00DB0A5D">
        <w:tc>
          <w:tcPr>
            <w:tcW w:w="10456" w:type="dxa"/>
          </w:tcPr>
          <w:p w14:paraId="7BC2D1AF" w14:textId="77777777" w:rsidR="00755471" w:rsidRDefault="00755471" w:rsidP="00DB0A5D">
            <w:r>
              <w:rPr>
                <w:rFonts w:hint="eastAsia"/>
              </w:rPr>
              <w:t>c</w:t>
            </w:r>
            <w:r>
              <w:t xml:space="preserve">d </w:t>
            </w:r>
            <w:r>
              <w:rPr>
                <w:rFonts w:hint="eastAsia"/>
              </w:rPr>
              <w:t>c</w:t>
            </w:r>
            <w:r>
              <w:t>hap01</w:t>
            </w:r>
          </w:p>
        </w:tc>
      </w:tr>
    </w:tbl>
    <w:p w14:paraId="3C009C92" w14:textId="77777777" w:rsidR="00755471" w:rsidRDefault="00755471" w:rsidP="00755471"/>
    <w:p w14:paraId="7E8373EA" w14:textId="77777777" w:rsidR="00755471" w:rsidRDefault="00755471" w:rsidP="00755471">
      <w:r>
        <w:rPr>
          <w:rFonts w:hint="eastAsia"/>
        </w:rPr>
        <w:t>h</w:t>
      </w:r>
      <w:r>
        <w:t xml:space="preserve">ello.js </w:t>
      </w:r>
      <w:r>
        <w:rPr>
          <w:rFonts w:hint="eastAsia"/>
        </w:rPr>
        <w:t>파일 실행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48AF6982" w14:textId="77777777" w:rsidTr="00DB0A5D">
        <w:tc>
          <w:tcPr>
            <w:tcW w:w="10456" w:type="dxa"/>
          </w:tcPr>
          <w:p w14:paraId="1402C0E9" w14:textId="77777777" w:rsidR="00755471" w:rsidRDefault="00755471" w:rsidP="00DB0A5D">
            <w:r>
              <w:rPr>
                <w:rFonts w:hint="eastAsia"/>
              </w:rPr>
              <w:t>n</w:t>
            </w:r>
            <w:r>
              <w:t>ode hello.js</w:t>
            </w:r>
          </w:p>
        </w:tc>
      </w:tr>
    </w:tbl>
    <w:p w14:paraId="0C6F8948" w14:textId="77777777" w:rsidR="00755471" w:rsidRPr="00BE5474" w:rsidRDefault="00755471" w:rsidP="007554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3FFEE907" w14:textId="77777777" w:rsidTr="00DB0A5D">
        <w:tc>
          <w:tcPr>
            <w:tcW w:w="10456" w:type="dxa"/>
          </w:tcPr>
          <w:p w14:paraId="2DF23599" w14:textId="77777777" w:rsidR="00755471" w:rsidRDefault="00755471" w:rsidP="00DB0A5D">
            <w:r w:rsidRPr="00031790">
              <w:rPr>
                <w:noProof/>
              </w:rPr>
              <w:drawing>
                <wp:inline distT="0" distB="0" distL="0" distR="0" wp14:anchorId="28C7E4B2" wp14:editId="179D40A8">
                  <wp:extent cx="4639322" cy="1124107"/>
                  <wp:effectExtent l="0" t="0" r="0" b="0"/>
                  <wp:docPr id="46" name="Picture 46" descr="Tex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Text&#10;&#10;Description automatically generated with low confidenc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322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E7F18" w14:textId="77777777" w:rsidR="00755471" w:rsidRDefault="00755471" w:rsidP="00755471"/>
    <w:p w14:paraId="459E957C" w14:textId="77777777" w:rsidR="00755471" w:rsidRDefault="00755471" w:rsidP="00755471">
      <w:r>
        <w:rPr>
          <w:rFonts w:hint="eastAsia"/>
        </w:rPr>
        <w:t xml:space="preserve">화면에 </w:t>
      </w:r>
      <w:r>
        <w:t xml:space="preserve">hello world </w:t>
      </w:r>
      <w:r>
        <w:rPr>
          <w:rFonts w:hint="eastAsia"/>
        </w:rPr>
        <w:t>문자열이 출력되었다.</w:t>
      </w:r>
    </w:p>
    <w:p w14:paraId="6FD980BF" w14:textId="77777777" w:rsidR="00755471" w:rsidRDefault="00755471" w:rsidP="00755471"/>
    <w:p w14:paraId="062D2344" w14:textId="77777777" w:rsidR="00755471" w:rsidRDefault="00755471" w:rsidP="00755471"/>
    <w:p w14:paraId="0CAE8F32" w14:textId="77777777" w:rsidR="00755471" w:rsidRDefault="00755471" w:rsidP="00755471">
      <w:pPr>
        <w:pStyle w:val="Heading3"/>
      </w:pPr>
      <w:r>
        <w:rPr>
          <w:rFonts w:hint="eastAsia"/>
        </w:rPr>
        <w:t>터미널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</w:t>
      </w:r>
      <w:r>
        <w:rPr>
          <w:rFonts w:hint="eastAsia"/>
        </w:rPr>
        <w:t>감추기</w:t>
      </w:r>
    </w:p>
    <w:p w14:paraId="1FB81A14" w14:textId="77777777" w:rsidR="00755471" w:rsidRDefault="00755471" w:rsidP="00755471">
      <w:r>
        <w:t xml:space="preserve">Ctrl+` </w:t>
      </w:r>
      <w:r>
        <w:rPr>
          <w:rFonts w:hint="eastAsia"/>
        </w:rPr>
        <w:t>단축키를 계속해서 누르면,</w:t>
      </w:r>
      <w:r>
        <w:t xml:space="preserve"> </w:t>
      </w:r>
      <w:r>
        <w:rPr>
          <w:rFonts w:hint="eastAsia"/>
        </w:rPr>
        <w:t>터미널 창이 보였다 감춰졌다 한다.</w:t>
      </w:r>
      <w:r>
        <w:t xml:space="preserve"> </w:t>
      </w:r>
    </w:p>
    <w:p w14:paraId="74CD2B7B" w14:textId="77777777" w:rsidR="00755471" w:rsidRDefault="00755471" w:rsidP="00755471">
      <w:r>
        <w:rPr>
          <w:rFonts w:hint="eastAsia"/>
        </w:rPr>
        <w:t>쉘이 종료되는 것은 아니다.</w:t>
      </w:r>
    </w:p>
    <w:p w14:paraId="7E0A130D" w14:textId="77777777" w:rsidR="00755471" w:rsidRDefault="00755471" w:rsidP="00755471"/>
    <w:p w14:paraId="6389E636" w14:textId="77777777" w:rsidR="00755471" w:rsidRDefault="00755471" w:rsidP="00755471">
      <w:r>
        <w:rPr>
          <w:rFonts w:hint="eastAsia"/>
        </w:rPr>
        <w:t>터미널 창 위의 휴지통 버튼을 클릭하면,</w:t>
      </w:r>
      <w:r>
        <w:t xml:space="preserve"> </w:t>
      </w:r>
      <w:r>
        <w:rPr>
          <w:rFonts w:hint="eastAsia"/>
        </w:rPr>
        <w:t>터미널 창이 닫히고 쉘이 종료된다.</w:t>
      </w:r>
    </w:p>
    <w:p w14:paraId="3C5195A3" w14:textId="77777777" w:rsidR="00755471" w:rsidRDefault="00755471" w:rsidP="00755471"/>
    <w:p w14:paraId="20E656E6" w14:textId="77777777" w:rsidR="00755471" w:rsidRDefault="00755471" w:rsidP="00755471"/>
    <w:p w14:paraId="3FA07060" w14:textId="77777777" w:rsidR="00755471" w:rsidRPr="00556E84" w:rsidRDefault="00755471" w:rsidP="00755471"/>
    <w:p w14:paraId="0903DCE8" w14:textId="77777777" w:rsidR="00755471" w:rsidRDefault="00755471" w:rsidP="00755471"/>
    <w:p w14:paraId="743E7570" w14:textId="77777777" w:rsidR="00755471" w:rsidRDefault="00755471" w:rsidP="00755471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B2C3CA1" w14:textId="77777777" w:rsidR="00755471" w:rsidRDefault="00755471" w:rsidP="00755471">
      <w:pPr>
        <w:pStyle w:val="Heading2"/>
      </w:pPr>
      <w:bookmarkStart w:id="21" w:name="_Toc67320493"/>
      <w:bookmarkStart w:id="22" w:name="_Toc128947318"/>
      <w:r>
        <w:lastRenderedPageBreak/>
        <w:t>le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키워드로 변수 선언</w:t>
      </w:r>
      <w:bookmarkEnd w:id="21"/>
      <w:bookmarkEnd w:id="22"/>
    </w:p>
    <w:p w14:paraId="0B1EB88B" w14:textId="77777777" w:rsidR="00755471" w:rsidRPr="00E84ABC" w:rsidRDefault="00755471" w:rsidP="00755471"/>
    <w:p w14:paraId="349A6DFC" w14:textId="77777777" w:rsidR="00755471" w:rsidRDefault="00755471" w:rsidP="00755471">
      <w:pPr>
        <w:pStyle w:val="Heading3"/>
      </w:pP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237A2CF2" w14:textId="77777777" w:rsidR="00755471" w:rsidRDefault="00755471" w:rsidP="00755471">
      <w:r w:rsidRPr="00AD642C">
        <w:rPr>
          <w:noProof/>
        </w:rPr>
        <w:drawing>
          <wp:inline distT="0" distB="0" distL="0" distR="0" wp14:anchorId="06C62528" wp14:editId="7A8C24E0">
            <wp:extent cx="3076520" cy="1975450"/>
            <wp:effectExtent l="0" t="0" r="0" b="635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7428" cy="198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15EF" w14:textId="77777777" w:rsidR="00755471" w:rsidRDefault="00755471" w:rsidP="00755471">
      <w:r>
        <w:rPr>
          <w:rFonts w:hint="eastAsia"/>
        </w:rPr>
        <w:t>c</w:t>
      </w:r>
      <w:r>
        <w:t xml:space="preserve">hap01 </w:t>
      </w:r>
      <w:r>
        <w:rPr>
          <w:rFonts w:hint="eastAsia"/>
        </w:rPr>
        <w:t>폴더를 선택하고,</w:t>
      </w:r>
      <w:r>
        <w:t xml:space="preserve"> </w:t>
      </w:r>
      <w:r>
        <w:rPr>
          <w:rFonts w:hint="eastAsia"/>
        </w:rPr>
        <w:t>파일 생성 버튼을 클릭하여,</w:t>
      </w:r>
      <w:r>
        <w:t xml:space="preserve"> chap01 </w:t>
      </w:r>
      <w:r>
        <w:rPr>
          <w:rFonts w:hint="eastAsia"/>
        </w:rPr>
        <w:t xml:space="preserve">폴더 아래에 </w:t>
      </w:r>
      <w:r>
        <w:t xml:space="preserve">hello2.js </w:t>
      </w:r>
      <w:r>
        <w:rPr>
          <w:rFonts w:hint="eastAsia"/>
        </w:rPr>
        <w:t>파일을 만들자.</w:t>
      </w:r>
    </w:p>
    <w:p w14:paraId="27253962" w14:textId="77777777" w:rsidR="00755471" w:rsidRPr="009E0E92" w:rsidRDefault="00755471" w:rsidP="00755471"/>
    <w:p w14:paraId="5A1729FC" w14:textId="77777777" w:rsidR="00755471" w:rsidRPr="009D1C0C" w:rsidRDefault="00755471" w:rsidP="00755471"/>
    <w:p w14:paraId="45B28A07" w14:textId="77777777" w:rsidR="00755471" w:rsidRDefault="00755471" w:rsidP="00755471"/>
    <w:p w14:paraId="6D661471" w14:textId="77777777" w:rsidR="00755471" w:rsidRDefault="00755471" w:rsidP="00755471">
      <w:pPr>
        <w:pStyle w:val="Heading3"/>
      </w:pPr>
      <w:r>
        <w:rPr>
          <w:rFonts w:hint="eastAsia"/>
        </w:rPr>
        <w:t>h</w:t>
      </w:r>
      <w:r>
        <w:t>ello2.js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04AE7F60" w14:textId="77777777" w:rsidTr="00DB0A5D">
        <w:tc>
          <w:tcPr>
            <w:tcW w:w="10456" w:type="dxa"/>
          </w:tcPr>
          <w:p w14:paraId="002B3475" w14:textId="77777777" w:rsidR="00755471" w:rsidRPr="00906655" w:rsidRDefault="00755471" w:rsidP="00DB0A5D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906655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let</w:t>
            </w:r>
            <w:r w:rsidRPr="0090665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906655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message</w:t>
            </w:r>
            <w:r w:rsidRPr="0090665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906655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"hello world"</w:t>
            </w:r>
            <w:r w:rsidRPr="0090665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1488144B" w14:textId="77777777" w:rsidR="00755471" w:rsidRPr="00906655" w:rsidRDefault="00755471" w:rsidP="00DB0A5D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906655">
              <w:rPr>
                <w:rFonts w:ascii="Consolas" w:eastAsia="굴림" w:hAnsi="Consolas" w:cs="굴림"/>
                <w:color w:val="267F99"/>
                <w:kern w:val="0"/>
                <w:sz w:val="21"/>
                <w:szCs w:val="21"/>
              </w:rPr>
              <w:t>console</w:t>
            </w:r>
            <w:r w:rsidRPr="0090665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906655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90665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906655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message</w:t>
            </w:r>
            <w:r w:rsidRPr="0090665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437F4608" w14:textId="77777777" w:rsidR="00755471" w:rsidRPr="00906655" w:rsidRDefault="00755471" w:rsidP="00DB0A5D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</w:pPr>
          </w:p>
        </w:tc>
      </w:tr>
    </w:tbl>
    <w:p w14:paraId="35594318" w14:textId="77777777" w:rsidR="00755471" w:rsidRDefault="00755471" w:rsidP="00755471"/>
    <w:p w14:paraId="3C6FB28E" w14:textId="77777777" w:rsidR="00755471" w:rsidRDefault="00755471" w:rsidP="00755471">
      <w:r>
        <w:t xml:space="preserve">let </w:t>
      </w:r>
      <w:r>
        <w:rPr>
          <w:rFonts w:hint="eastAsia"/>
        </w:rPr>
        <w:t>키워드를 사용하여,</w:t>
      </w:r>
      <w:r>
        <w:t xml:space="preserve"> </w:t>
      </w:r>
      <w:r>
        <w:rPr>
          <w:rFonts w:hint="eastAsia"/>
        </w:rPr>
        <w:t>지역 변수를 선언한다.</w:t>
      </w:r>
    </w:p>
    <w:p w14:paraId="2421CC53" w14:textId="77777777" w:rsidR="00755471" w:rsidRDefault="00755471" w:rsidP="00755471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언어에서는 변수를 선언할 때 변수의 타입을 지정하지 않는다.</w:t>
      </w:r>
    </w:p>
    <w:p w14:paraId="3FA864B8" w14:textId="77777777" w:rsidR="00755471" w:rsidRDefault="00755471" w:rsidP="00755471"/>
    <w:p w14:paraId="3A2CB525" w14:textId="77777777" w:rsidR="00755471" w:rsidRDefault="00755471" w:rsidP="00755471">
      <w:r w:rsidRPr="00906655">
        <w:rPr>
          <w:rFonts w:ascii="Consolas" w:eastAsia="굴림" w:hAnsi="Consolas" w:cs="굴림"/>
          <w:color w:val="0000FF"/>
          <w:kern w:val="0"/>
          <w:sz w:val="21"/>
          <w:szCs w:val="21"/>
        </w:rPr>
        <w:t>let</w:t>
      </w:r>
      <w:r w:rsidRPr="00906655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906655">
        <w:rPr>
          <w:rFonts w:ascii="Consolas" w:eastAsia="굴림" w:hAnsi="Consolas" w:cs="굴림"/>
          <w:color w:val="001080"/>
          <w:kern w:val="0"/>
          <w:sz w:val="21"/>
          <w:szCs w:val="21"/>
        </w:rPr>
        <w:t>message</w:t>
      </w:r>
      <w:r w:rsidRPr="00906655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906655">
        <w:rPr>
          <w:rFonts w:ascii="Consolas" w:eastAsia="굴림" w:hAnsi="Consolas" w:cs="굴림"/>
          <w:color w:val="A31515"/>
          <w:kern w:val="0"/>
          <w:sz w:val="21"/>
          <w:szCs w:val="21"/>
        </w:rPr>
        <w:t>"hello world"</w:t>
      </w:r>
      <w:r w:rsidRPr="00906655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602E1F29" w14:textId="77777777" w:rsidR="00755471" w:rsidRDefault="00755471" w:rsidP="00755471">
      <w:r>
        <w:t xml:space="preserve">  </w:t>
      </w:r>
      <w:r>
        <w:rPr>
          <w:rFonts w:hint="eastAsia"/>
        </w:rPr>
        <w:t>m</w:t>
      </w:r>
      <w:r>
        <w:t xml:space="preserve">esssage </w:t>
      </w:r>
      <w:r>
        <w:rPr>
          <w:rFonts w:hint="eastAsia"/>
        </w:rPr>
        <w:t xml:space="preserve">지역 변수에 </w:t>
      </w:r>
      <w:r>
        <w:t xml:space="preserve">"hello world" </w:t>
      </w:r>
      <w:r>
        <w:rPr>
          <w:rFonts w:hint="eastAsia"/>
        </w:rPr>
        <w:t>문자열이 대입된다.</w:t>
      </w:r>
    </w:p>
    <w:p w14:paraId="646E561D" w14:textId="77777777" w:rsidR="00755471" w:rsidRDefault="00755471" w:rsidP="00755471"/>
    <w:p w14:paraId="77EA77CA" w14:textId="77777777" w:rsidR="00755471" w:rsidRDefault="00755471" w:rsidP="00755471">
      <w:pPr>
        <w:pStyle w:val="Heading3"/>
      </w:pPr>
      <w:r>
        <w:rPr>
          <w:rFonts w:hint="eastAsia"/>
        </w:rPr>
        <w:t>h</w:t>
      </w:r>
      <w:r>
        <w:t xml:space="preserve">ello2.js </w:t>
      </w:r>
      <w:r>
        <w:rPr>
          <w:rFonts w:hint="eastAsia"/>
        </w:rPr>
        <w:t>실행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6EB89B7F" w14:textId="77777777" w:rsidTr="00DB0A5D">
        <w:tc>
          <w:tcPr>
            <w:tcW w:w="10456" w:type="dxa"/>
          </w:tcPr>
          <w:p w14:paraId="790277BE" w14:textId="77777777" w:rsidR="00755471" w:rsidRDefault="00755471" w:rsidP="00DB0A5D">
            <w:r w:rsidRPr="002D24EB">
              <w:rPr>
                <w:noProof/>
              </w:rPr>
              <w:drawing>
                <wp:inline distT="0" distB="0" distL="0" distR="0" wp14:anchorId="6D6FB22A" wp14:editId="7112DAC8">
                  <wp:extent cx="4677428" cy="590632"/>
                  <wp:effectExtent l="0" t="0" r="8890" b="0"/>
                  <wp:docPr id="48" name="Picture 48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A picture containing logo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428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32517F" w14:textId="77777777" w:rsidR="00755471" w:rsidRPr="00CB3BC5" w:rsidRDefault="00755471" w:rsidP="00755471"/>
    <w:p w14:paraId="146D4071" w14:textId="77777777" w:rsidR="00755471" w:rsidRDefault="00755471" w:rsidP="00755471"/>
    <w:p w14:paraId="3E4DF795" w14:textId="77777777" w:rsidR="00755471" w:rsidRDefault="00755471" w:rsidP="00755471"/>
    <w:p w14:paraId="501FE260" w14:textId="77777777" w:rsidR="00755471" w:rsidRDefault="00755471" w:rsidP="00755471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23C4F25" w14:textId="77777777" w:rsidR="00755471" w:rsidRDefault="00755471" w:rsidP="00755471">
      <w:pPr>
        <w:pStyle w:val="Heading2"/>
      </w:pPr>
      <w:bookmarkStart w:id="23" w:name="_Toc67320494"/>
      <w:bookmarkStart w:id="24" w:name="_Toc128947319"/>
      <w:r>
        <w:rPr>
          <w:rFonts w:hint="eastAsia"/>
        </w:rPr>
        <w:lastRenderedPageBreak/>
        <w:t>v</w:t>
      </w:r>
      <w:r>
        <w:t xml:space="preserve">ar </w:t>
      </w:r>
      <w:r>
        <w:rPr>
          <w:rFonts w:hint="eastAsia"/>
        </w:rPr>
        <w:t>키워드로 변수 선언</w:t>
      </w:r>
      <w:bookmarkEnd w:id="23"/>
      <w:bookmarkEnd w:id="24"/>
    </w:p>
    <w:p w14:paraId="0EB52938" w14:textId="77777777" w:rsidR="00755471" w:rsidRDefault="00755471" w:rsidP="00755471"/>
    <w:p w14:paraId="56FAF6AD" w14:textId="77777777" w:rsidR="00755471" w:rsidRDefault="00755471" w:rsidP="00755471">
      <w:pPr>
        <w:pStyle w:val="Heading3"/>
      </w:pPr>
      <w:r>
        <w:rPr>
          <w:rFonts w:hint="eastAsia"/>
        </w:rPr>
        <w:t>h</w:t>
      </w:r>
      <w:r>
        <w:t>ello3.js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32B317C2" w14:textId="77777777" w:rsidTr="00DB0A5D">
        <w:tc>
          <w:tcPr>
            <w:tcW w:w="10456" w:type="dxa"/>
          </w:tcPr>
          <w:p w14:paraId="74D62090" w14:textId="77777777" w:rsidR="00755471" w:rsidRPr="002C67EA" w:rsidRDefault="00755471" w:rsidP="00DB0A5D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2C67EA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var</w:t>
            </w:r>
            <w:r w:rsidRPr="002C67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2C67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message</w:t>
            </w:r>
            <w:r w:rsidRPr="002C67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2C67EA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"hello world"</w:t>
            </w:r>
            <w:r w:rsidRPr="002C67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55AC2CB9" w14:textId="77777777" w:rsidR="00755471" w:rsidRPr="002C67EA" w:rsidRDefault="00755471" w:rsidP="00DB0A5D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2C67EA">
              <w:rPr>
                <w:rFonts w:ascii="Consolas" w:eastAsia="굴림" w:hAnsi="Consolas" w:cs="굴림"/>
                <w:color w:val="267F99"/>
                <w:kern w:val="0"/>
                <w:sz w:val="21"/>
                <w:szCs w:val="21"/>
              </w:rPr>
              <w:t>console</w:t>
            </w:r>
            <w:r w:rsidRPr="002C67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2C67EA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2C67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2C67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message</w:t>
            </w:r>
            <w:r w:rsidRPr="002C67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493C8B26" w14:textId="77777777" w:rsidR="00755471" w:rsidRPr="002C67EA" w:rsidRDefault="00755471" w:rsidP="00DB0A5D"/>
        </w:tc>
      </w:tr>
    </w:tbl>
    <w:p w14:paraId="1BA336FC" w14:textId="77777777" w:rsidR="00755471" w:rsidRDefault="00755471" w:rsidP="00755471"/>
    <w:p w14:paraId="5F811C4A" w14:textId="77777777" w:rsidR="00755471" w:rsidRDefault="00755471" w:rsidP="00755471">
      <w:r>
        <w:rPr>
          <w:rFonts w:hint="eastAsia"/>
        </w:rPr>
        <w:t>출력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34DB9BFB" w14:textId="77777777" w:rsidTr="00DB0A5D">
        <w:tc>
          <w:tcPr>
            <w:tcW w:w="10456" w:type="dxa"/>
          </w:tcPr>
          <w:p w14:paraId="77272C4E" w14:textId="77777777" w:rsidR="00755471" w:rsidRDefault="00755471" w:rsidP="00DB0A5D">
            <w:r>
              <w:rPr>
                <w:rFonts w:hint="eastAsia"/>
              </w:rPr>
              <w:t>h</w:t>
            </w:r>
            <w:r>
              <w:t>ello world</w:t>
            </w:r>
          </w:p>
        </w:tc>
      </w:tr>
    </w:tbl>
    <w:p w14:paraId="67FBB889" w14:textId="77777777" w:rsidR="00755471" w:rsidRDefault="00755471" w:rsidP="00755471"/>
    <w:p w14:paraId="3EE33D21" w14:textId="77777777" w:rsidR="00755471" w:rsidRDefault="00755471" w:rsidP="00755471">
      <w:r>
        <w:rPr>
          <w:rFonts w:hint="eastAsia"/>
        </w:rPr>
        <w:t>v</w:t>
      </w:r>
      <w:r>
        <w:t xml:space="preserve">ar </w:t>
      </w:r>
      <w:r>
        <w:rPr>
          <w:rFonts w:hint="eastAsia"/>
        </w:rPr>
        <w:t>키워드를 사용하여 변수를 선언할 수도 있다.</w:t>
      </w:r>
    </w:p>
    <w:p w14:paraId="2EAD0144" w14:textId="77777777" w:rsidR="00755471" w:rsidRDefault="00755471" w:rsidP="00755471">
      <w:r>
        <w:rPr>
          <w:rFonts w:hint="eastAsia"/>
        </w:rPr>
        <w:t>v</w:t>
      </w:r>
      <w:r>
        <w:t xml:space="preserve">ar </w:t>
      </w:r>
      <w:r>
        <w:rPr>
          <w:rFonts w:hint="eastAsia"/>
        </w:rPr>
        <w:t>키워드로 선언한 변수는,</w:t>
      </w:r>
      <w:r>
        <w:t xml:space="preserve"> let </w:t>
      </w:r>
      <w:r>
        <w:rPr>
          <w:rFonts w:hint="eastAsia"/>
        </w:rPr>
        <w:t>키워드로 선언한 변수와 미묘한 차이점이 있다.</w:t>
      </w:r>
    </w:p>
    <w:p w14:paraId="3E166538" w14:textId="77777777" w:rsidR="00755471" w:rsidRDefault="00755471" w:rsidP="00755471">
      <w:r>
        <w:rPr>
          <w:rFonts w:hint="eastAsia"/>
        </w:rPr>
        <w:t>이 차이를 이해하는 것은 너무 고급 문법이라서 여기서 설명하지 않겠다.</w:t>
      </w:r>
    </w:p>
    <w:p w14:paraId="7C35F52C" w14:textId="77777777" w:rsidR="00755471" w:rsidRPr="00D74F2C" w:rsidRDefault="00755471" w:rsidP="00755471"/>
    <w:p w14:paraId="3D0BA567" w14:textId="77777777" w:rsidR="00755471" w:rsidRDefault="00755471" w:rsidP="00755471">
      <w:r>
        <w:rPr>
          <w:rFonts w:hint="eastAsia"/>
        </w:rPr>
        <w:t>기억해야할 요점은,</w:t>
      </w:r>
      <w:r>
        <w:t xml:space="preserve"> </w:t>
      </w:r>
    </w:p>
    <w:p w14:paraId="02D5232F" w14:textId="77777777" w:rsidR="00755471" w:rsidRDefault="00755471" w:rsidP="00755471">
      <w:r>
        <w:rPr>
          <w:rFonts w:hint="eastAsia"/>
        </w:rPr>
        <w:t>지역 변수를 선언할 때 v</w:t>
      </w:r>
      <w:r>
        <w:t xml:space="preserve">ar </w:t>
      </w:r>
      <w:r>
        <w:rPr>
          <w:rFonts w:hint="eastAsia"/>
        </w:rPr>
        <w:t xml:space="preserve">이 아니고 </w:t>
      </w:r>
      <w:r>
        <w:t>let</w:t>
      </w:r>
      <w:r>
        <w:rPr>
          <w:rFonts w:hint="eastAsia"/>
        </w:rPr>
        <w:t xml:space="preserve"> 을 사용해야 한다는 것.</w:t>
      </w:r>
      <w:r>
        <w:t xml:space="preserve"> </w:t>
      </w:r>
    </w:p>
    <w:p w14:paraId="45B36F7B" w14:textId="77777777" w:rsidR="00755471" w:rsidRDefault="00755471" w:rsidP="00755471"/>
    <w:p w14:paraId="0FC89E60" w14:textId="77777777" w:rsidR="00755471" w:rsidRDefault="00755471" w:rsidP="00755471"/>
    <w:p w14:paraId="1E708771" w14:textId="77777777" w:rsidR="00755471" w:rsidRDefault="00755471" w:rsidP="00755471">
      <w:pPr>
        <w:pStyle w:val="Heading2"/>
      </w:pPr>
      <w:bookmarkStart w:id="25" w:name="_Toc67320495"/>
      <w:bookmarkStart w:id="26" w:name="_Toc128947320"/>
      <w:r>
        <w:rPr>
          <w:rFonts w:hint="eastAsia"/>
        </w:rPr>
        <w:t>세미콜론 생략 가능</w:t>
      </w:r>
      <w:bookmarkEnd w:id="25"/>
      <w:bookmarkEnd w:id="26"/>
    </w:p>
    <w:p w14:paraId="5E08C73A" w14:textId="77777777" w:rsidR="00755471" w:rsidRPr="00344BBE" w:rsidRDefault="00755471" w:rsidP="00755471"/>
    <w:p w14:paraId="11CFD95C" w14:textId="77777777" w:rsidR="00755471" w:rsidRDefault="00755471" w:rsidP="00755471">
      <w:pPr>
        <w:pStyle w:val="Heading3"/>
      </w:pPr>
      <w:r>
        <w:rPr>
          <w:rFonts w:hint="eastAsia"/>
        </w:rPr>
        <w:t>h</w:t>
      </w:r>
      <w:r>
        <w:t>ello4.js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049C43C5" w14:textId="77777777" w:rsidTr="00DB0A5D">
        <w:tc>
          <w:tcPr>
            <w:tcW w:w="10456" w:type="dxa"/>
          </w:tcPr>
          <w:p w14:paraId="6DD2575D" w14:textId="77777777" w:rsidR="00755471" w:rsidRPr="00C72631" w:rsidRDefault="00755471" w:rsidP="00DB0A5D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C72631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let</w:t>
            </w:r>
            <w:r w:rsidRPr="00C72631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C72631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message</w:t>
            </w:r>
            <w:r w:rsidRPr="00C72631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C72631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"hello world"</w:t>
            </w:r>
          </w:p>
          <w:p w14:paraId="396E8CC9" w14:textId="77777777" w:rsidR="00755471" w:rsidRPr="00C72631" w:rsidRDefault="00755471" w:rsidP="00DB0A5D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C72631">
              <w:rPr>
                <w:rFonts w:ascii="Consolas" w:eastAsia="굴림" w:hAnsi="Consolas" w:cs="굴림"/>
                <w:color w:val="267F99"/>
                <w:kern w:val="0"/>
                <w:sz w:val="21"/>
                <w:szCs w:val="21"/>
              </w:rPr>
              <w:t>console</w:t>
            </w:r>
            <w:r w:rsidRPr="00C72631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C72631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C72631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C72631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message</w:t>
            </w:r>
            <w:r w:rsidRPr="00C72631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</w:t>
            </w:r>
          </w:p>
          <w:p w14:paraId="611BDA8D" w14:textId="77777777" w:rsidR="00755471" w:rsidRPr="00C72631" w:rsidRDefault="00755471" w:rsidP="00DB0A5D"/>
        </w:tc>
      </w:tr>
    </w:tbl>
    <w:p w14:paraId="79E0894C" w14:textId="77777777" w:rsidR="00755471" w:rsidRDefault="00755471" w:rsidP="00755471"/>
    <w:p w14:paraId="3600134F" w14:textId="77777777" w:rsidR="00755471" w:rsidRDefault="00755471" w:rsidP="00755471">
      <w:r>
        <w:rPr>
          <w:rFonts w:hint="eastAsia"/>
        </w:rPr>
        <w:t>출력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3C557191" w14:textId="77777777" w:rsidTr="00DB0A5D">
        <w:tc>
          <w:tcPr>
            <w:tcW w:w="10456" w:type="dxa"/>
          </w:tcPr>
          <w:p w14:paraId="3BF18A5A" w14:textId="77777777" w:rsidR="00755471" w:rsidRDefault="00755471" w:rsidP="00DB0A5D">
            <w:r>
              <w:rPr>
                <w:noProof/>
              </w:rPr>
              <w:t>hello world</w:t>
            </w:r>
          </w:p>
        </w:tc>
      </w:tr>
    </w:tbl>
    <w:p w14:paraId="34F29D78" w14:textId="77777777" w:rsidR="00755471" w:rsidRDefault="00755471" w:rsidP="00755471"/>
    <w:p w14:paraId="5A8FDD9B" w14:textId="70A54C1B" w:rsidR="00755471" w:rsidRDefault="00755471" w:rsidP="00755471">
      <w:r>
        <w:rPr>
          <w:rFonts w:hint="eastAsia"/>
        </w:rPr>
        <w:t>j</w:t>
      </w:r>
      <w:r>
        <w:t>avascript</w:t>
      </w:r>
      <w:r>
        <w:rPr>
          <w:rFonts w:hint="eastAsia"/>
        </w:rPr>
        <w:t xml:space="preserve"> 문법에서는, </w:t>
      </w:r>
      <w:r w:rsidR="00457ADA">
        <w:rPr>
          <w:rFonts w:hint="eastAsia"/>
        </w:rPr>
        <w:t>줄</w:t>
      </w:r>
      <w:r>
        <w:t xml:space="preserve"> </w:t>
      </w:r>
      <w:r>
        <w:rPr>
          <w:rFonts w:hint="eastAsia"/>
        </w:rPr>
        <w:t>끝의 세미콜론(</w:t>
      </w:r>
      <w:r>
        <w:t xml:space="preserve">;) </w:t>
      </w:r>
      <w:r>
        <w:rPr>
          <w:rFonts w:hint="eastAsia"/>
        </w:rPr>
        <w:t>문자를 생략할 수 있다.</w:t>
      </w:r>
    </w:p>
    <w:p w14:paraId="5C357B6B" w14:textId="44BA1303" w:rsidR="00755471" w:rsidRPr="009D3CE2" w:rsidRDefault="00BF7118" w:rsidP="00755471">
      <w:r>
        <w:rPr>
          <w:rFonts w:hint="eastAsia"/>
        </w:rPr>
        <w:t>줄 중간에 있는 세미콜론은 생략할 수 없다.</w:t>
      </w:r>
    </w:p>
    <w:p w14:paraId="0ACC983C" w14:textId="77777777" w:rsidR="00755471" w:rsidRPr="00791CFA" w:rsidRDefault="00755471" w:rsidP="00755471"/>
    <w:p w14:paraId="65F8D989" w14:textId="77777777" w:rsidR="00755471" w:rsidRDefault="00755471" w:rsidP="00755471"/>
    <w:p w14:paraId="16BE4F43" w14:textId="0F40C0BA" w:rsidR="00755471" w:rsidRDefault="00755471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B9D1081" w14:textId="43BE0059" w:rsidR="00D13A8B" w:rsidRDefault="00CF00E2" w:rsidP="003D2EE2">
      <w:pPr>
        <w:pStyle w:val="Heading1"/>
      </w:pPr>
      <w:bookmarkStart w:id="27" w:name="_Toc128947321"/>
      <w:r>
        <w:rPr>
          <w:rFonts w:hint="eastAsia"/>
        </w:rPr>
        <w:lastRenderedPageBreak/>
        <w:t>eslint</w:t>
      </w:r>
      <w:bookmarkEnd w:id="27"/>
    </w:p>
    <w:p w14:paraId="4BB4B6F7" w14:textId="6EDC0CBA" w:rsidR="00711A6B" w:rsidRDefault="00711A6B" w:rsidP="00711A6B"/>
    <w:p w14:paraId="0AE12419" w14:textId="5B8F0B19" w:rsidR="00711A6B" w:rsidRDefault="00CF00E2" w:rsidP="00711A6B">
      <w:pPr>
        <w:pStyle w:val="Heading2"/>
      </w:pPr>
      <w:bookmarkStart w:id="28" w:name="_Toc128947322"/>
      <w:r>
        <w:t>esl</w:t>
      </w:r>
      <w:r w:rsidR="007A762E">
        <w:t>i</w:t>
      </w:r>
      <w:r w:rsidR="001850DF">
        <w:t>n</w:t>
      </w:r>
      <w:r w:rsidR="007A762E">
        <w:t>t</w:t>
      </w:r>
      <w:r w:rsidR="007A762E">
        <w:rPr>
          <w:rFonts w:hint="eastAsia"/>
        </w:rPr>
        <w:t>란?</w:t>
      </w:r>
      <w:bookmarkEnd w:id="28"/>
    </w:p>
    <w:p w14:paraId="19729334" w14:textId="77777777" w:rsidR="00A2123B" w:rsidRPr="00D57B4B" w:rsidRDefault="00A2123B" w:rsidP="00A2123B">
      <w:r>
        <w:rPr>
          <w:rFonts w:hint="eastAsia"/>
        </w:rPr>
        <w:t>오타 같은 실수에서 컴파일 에러가 발생해야 버그 찾기가 수월하다.</w:t>
      </w:r>
    </w:p>
    <w:p w14:paraId="19A992D4" w14:textId="51FF5071" w:rsidR="00A2123B" w:rsidRDefault="00A2123B" w:rsidP="00A2123B"/>
    <w:p w14:paraId="392BFF34" w14:textId="0AC454E9" w:rsidR="00D13A8B" w:rsidRDefault="000D57D5" w:rsidP="00D13A8B">
      <w:r>
        <w:rPr>
          <w:rFonts w:hint="eastAsia"/>
        </w:rPr>
        <w:t xml:space="preserve">그런데 </w:t>
      </w:r>
      <w:r w:rsidR="00D13A8B">
        <w:rPr>
          <w:rFonts w:hint="eastAsia"/>
        </w:rPr>
        <w:t>j</w:t>
      </w:r>
      <w:r w:rsidR="00D13A8B">
        <w:t>avascript</w:t>
      </w:r>
      <w:r w:rsidR="00D13A8B">
        <w:rPr>
          <w:rFonts w:hint="eastAsia"/>
        </w:rPr>
        <w:t>는 인터프리터 방식의 언어라서 컴파일을 하지 않는다.</w:t>
      </w:r>
    </w:p>
    <w:p w14:paraId="18B91C56" w14:textId="51640319" w:rsidR="00B07CEE" w:rsidRDefault="00B07CEE" w:rsidP="00D13A8B">
      <w:r>
        <w:rPr>
          <w:rFonts w:hint="eastAsia"/>
        </w:rPr>
        <w:t>컴파일을 하지 않기 때문에,</w:t>
      </w:r>
      <w:r>
        <w:t xml:space="preserve"> </w:t>
      </w:r>
      <w:r>
        <w:rPr>
          <w:rFonts w:hint="eastAsia"/>
        </w:rPr>
        <w:t>컴파일 에러가 발생하지도 않는다.</w:t>
      </w:r>
    </w:p>
    <w:p w14:paraId="04D7ADE7" w14:textId="77777777" w:rsidR="00765A32" w:rsidRDefault="00765A32" w:rsidP="00D13A8B"/>
    <w:p w14:paraId="5027D5C7" w14:textId="264432D8" w:rsidR="00765A32" w:rsidRDefault="00765A32" w:rsidP="00D13A8B">
      <w:r>
        <w:rPr>
          <w:rFonts w:hint="eastAsia"/>
        </w:rPr>
        <w:t>소스코드에 오타가 있어도,</w:t>
      </w:r>
      <w:r>
        <w:t xml:space="preserve"> </w:t>
      </w:r>
      <w:r>
        <w:rPr>
          <w:rFonts w:hint="eastAsia"/>
        </w:rPr>
        <w:t>컴파일 에러가 발생하지 않고,</w:t>
      </w:r>
    </w:p>
    <w:p w14:paraId="215F4B4F" w14:textId="7706D8D6" w:rsidR="00765A32" w:rsidRDefault="00765A32" w:rsidP="00D13A8B">
      <w:r>
        <w:rPr>
          <w:rFonts w:hint="eastAsia"/>
        </w:rPr>
        <w:t>실행할 때 런타임</w:t>
      </w:r>
      <w:r w:rsidR="00372A46">
        <w:rPr>
          <w:rFonts w:hint="eastAsia"/>
        </w:rPr>
        <w:t xml:space="preserve"> </w:t>
      </w:r>
      <w:r>
        <w:rPr>
          <w:rFonts w:hint="eastAsia"/>
        </w:rPr>
        <w:t>에러(</w:t>
      </w:r>
      <w:r>
        <w:t>runtime error)</w:t>
      </w:r>
      <w:r>
        <w:rPr>
          <w:rFonts w:hint="eastAsia"/>
        </w:rPr>
        <w:t>가 발생한다.</w:t>
      </w:r>
    </w:p>
    <w:p w14:paraId="57E5F2C5" w14:textId="098FCFC8" w:rsidR="00483BA0" w:rsidRDefault="00483BA0" w:rsidP="00D13A8B"/>
    <w:p w14:paraId="6D22F2D6" w14:textId="33197363" w:rsidR="002B010D" w:rsidRDefault="00121A65" w:rsidP="00D13A8B">
      <w:r>
        <w:rPr>
          <w:rFonts w:hint="eastAsia"/>
        </w:rPr>
        <w:t>에러를 찾기 위해</w:t>
      </w:r>
      <w:r w:rsidR="00FA4ECB">
        <w:rPr>
          <w:rFonts w:hint="eastAsia"/>
        </w:rPr>
        <w:t>,</w:t>
      </w:r>
      <w:r>
        <w:rPr>
          <w:rFonts w:hint="eastAsia"/>
        </w:rPr>
        <w:t xml:space="preserve"> 모든 기능을 다 실행해 보</w:t>
      </w:r>
      <w:r w:rsidR="00822830">
        <w:rPr>
          <w:rFonts w:hint="eastAsia"/>
        </w:rPr>
        <w:t>는 것은 힘들기 때문에,</w:t>
      </w:r>
    </w:p>
    <w:p w14:paraId="726C7EAB" w14:textId="329F772C" w:rsidR="00822830" w:rsidRDefault="00163317" w:rsidP="00D13A8B">
      <w:r>
        <w:rPr>
          <w:rFonts w:hint="eastAsia"/>
        </w:rPr>
        <w:t>컴파일 방식 언어보다 인터프리터 방식 언어는 버그 찾기가 힘들다.</w:t>
      </w:r>
    </w:p>
    <w:p w14:paraId="7E77ADF5" w14:textId="2977AEC0" w:rsidR="00DB00E5" w:rsidRDefault="00DB00E5" w:rsidP="00D13A8B">
      <w:r>
        <w:rPr>
          <w:rFonts w:hint="eastAsia"/>
        </w:rPr>
        <w:t>그래서 인터프리터 언어는(스크립트 언어는)</w:t>
      </w:r>
      <w:r>
        <w:t xml:space="preserve"> </w:t>
      </w:r>
      <w:r>
        <w:rPr>
          <w:rFonts w:hint="eastAsia"/>
        </w:rPr>
        <w:t>큰 프로젝트</w:t>
      </w:r>
      <w:r w:rsidR="00BF4586">
        <w:rPr>
          <w:rFonts w:hint="eastAsia"/>
        </w:rPr>
        <w:t>에 적당하지 않고,</w:t>
      </w:r>
    </w:p>
    <w:p w14:paraId="4A9B4F36" w14:textId="0D8B3BFE" w:rsidR="00BF4586" w:rsidRDefault="00BF4586" w:rsidP="00D13A8B">
      <w:r>
        <w:rPr>
          <w:rFonts w:hint="eastAsia"/>
        </w:rPr>
        <w:t>간단한 기능을 빠르게 개발하기</w:t>
      </w:r>
      <w:r w:rsidR="00B15E4B">
        <w:rPr>
          <w:rFonts w:hint="eastAsia"/>
        </w:rPr>
        <w:t>에 적당하다.</w:t>
      </w:r>
      <w:r w:rsidR="00B15E4B">
        <w:t xml:space="preserve"> </w:t>
      </w:r>
    </w:p>
    <w:p w14:paraId="23629CB9" w14:textId="19232593" w:rsidR="00163317" w:rsidRDefault="00163317" w:rsidP="00D13A8B"/>
    <w:p w14:paraId="74652D00" w14:textId="149F9C01" w:rsidR="00163317" w:rsidRDefault="005356E0" w:rsidP="00D13A8B">
      <w:r>
        <w:rPr>
          <w:rFonts w:hint="eastAsia"/>
        </w:rPr>
        <w:t xml:space="preserve">이 불편함을 보완하는 도구가 </w:t>
      </w:r>
      <w:r w:rsidR="00CF00E2">
        <w:t>eslint</w:t>
      </w:r>
      <w:r>
        <w:t xml:space="preserve"> </w:t>
      </w:r>
      <w:r>
        <w:rPr>
          <w:rFonts w:hint="eastAsia"/>
        </w:rPr>
        <w:t>이다.</w:t>
      </w:r>
    </w:p>
    <w:p w14:paraId="53A4043E" w14:textId="28EA678A" w:rsidR="005356E0" w:rsidRDefault="00CF00E2" w:rsidP="00D13A8B">
      <w:r>
        <w:rPr>
          <w:rFonts w:hint="eastAsia"/>
        </w:rPr>
        <w:t>eslint</w:t>
      </w:r>
      <w:r w:rsidR="005356E0">
        <w:rPr>
          <w:rFonts w:hint="eastAsia"/>
        </w:rPr>
        <w:t xml:space="preserve">는 </w:t>
      </w:r>
      <w:r w:rsidR="00CD43D3">
        <w:rPr>
          <w:rFonts w:hint="eastAsia"/>
        </w:rPr>
        <w:t xml:space="preserve">컴파일러처럼 </w:t>
      </w:r>
      <w:r w:rsidR="001A5940">
        <w:rPr>
          <w:rFonts w:hint="eastAsia"/>
        </w:rPr>
        <w:t>소스코드</w:t>
      </w:r>
      <w:r w:rsidR="005356E0">
        <w:rPr>
          <w:rFonts w:hint="eastAsia"/>
        </w:rPr>
        <w:t xml:space="preserve">를 </w:t>
      </w:r>
      <w:r w:rsidR="00B91977">
        <w:rPr>
          <w:rFonts w:hint="eastAsia"/>
        </w:rPr>
        <w:t xml:space="preserve">분석해서 오타와 같은 </w:t>
      </w:r>
      <w:r w:rsidR="00144EE2">
        <w:rPr>
          <w:rFonts w:hint="eastAsia"/>
        </w:rPr>
        <w:t xml:space="preserve">문법 </w:t>
      </w:r>
      <w:r w:rsidR="00B91977">
        <w:rPr>
          <w:rFonts w:hint="eastAsia"/>
        </w:rPr>
        <w:t>오류를 찾아준다.</w:t>
      </w:r>
    </w:p>
    <w:p w14:paraId="152A8581" w14:textId="2A28804A" w:rsidR="00144EE2" w:rsidRDefault="00A06F4B" w:rsidP="00D13A8B">
      <w:r>
        <w:rPr>
          <w:rFonts w:hint="eastAsia"/>
        </w:rPr>
        <w:t>바람직하지 않</w:t>
      </w:r>
      <w:r w:rsidR="004E27D2">
        <w:rPr>
          <w:rFonts w:hint="eastAsia"/>
        </w:rPr>
        <w:t>은</w:t>
      </w:r>
      <w:r>
        <w:rPr>
          <w:rFonts w:hint="eastAsia"/>
        </w:rPr>
        <w:t xml:space="preserve"> 코딩 스타일도</w:t>
      </w:r>
      <w:r w:rsidR="003B3DC8">
        <w:rPr>
          <w:rFonts w:hint="eastAsia"/>
        </w:rPr>
        <w:t xml:space="preserve"> 지적해</w:t>
      </w:r>
      <w:r>
        <w:rPr>
          <w:rFonts w:hint="eastAsia"/>
        </w:rPr>
        <w:t xml:space="preserve"> 준다.</w:t>
      </w:r>
    </w:p>
    <w:p w14:paraId="1402FD64" w14:textId="13CA8542" w:rsidR="0051063F" w:rsidRPr="004E27D2" w:rsidRDefault="0051063F" w:rsidP="00D13A8B"/>
    <w:p w14:paraId="5B66F09E" w14:textId="77777777" w:rsidR="0051063F" w:rsidRDefault="0051063F" w:rsidP="00D13A8B"/>
    <w:p w14:paraId="4260B9F3" w14:textId="1D92A85C" w:rsidR="0051063F" w:rsidRDefault="00CF00E2" w:rsidP="0051063F">
      <w:pPr>
        <w:pStyle w:val="Heading2"/>
      </w:pPr>
      <w:bookmarkStart w:id="29" w:name="_Toc128947323"/>
      <w:r>
        <w:rPr>
          <w:rFonts w:hint="eastAsia"/>
        </w:rPr>
        <w:t>eslint</w:t>
      </w:r>
      <w:r w:rsidR="0051063F">
        <w:t xml:space="preserve"> </w:t>
      </w:r>
      <w:r w:rsidR="0051063F">
        <w:rPr>
          <w:rFonts w:hint="eastAsia"/>
        </w:rPr>
        <w:t>설치</w:t>
      </w:r>
      <w:bookmarkEnd w:id="29"/>
    </w:p>
    <w:p w14:paraId="76958928" w14:textId="4613A840" w:rsidR="00FA4ECB" w:rsidRDefault="00FA4ECB" w:rsidP="00D13A8B"/>
    <w:p w14:paraId="7B2A74D1" w14:textId="29D1B6BC" w:rsidR="0051063F" w:rsidRDefault="00CF00E2" w:rsidP="0051063F">
      <w:pPr>
        <w:pStyle w:val="Heading3"/>
      </w:pPr>
      <w:r>
        <w:rPr>
          <w:rFonts w:hint="eastAsia"/>
        </w:rPr>
        <w:t>eslint</w:t>
      </w:r>
      <w:r w:rsidR="0051063F">
        <w:t xml:space="preserve"> </w:t>
      </w:r>
      <w:r w:rsidR="0051063F">
        <w:rPr>
          <w:rFonts w:hint="eastAsia"/>
        </w:rPr>
        <w:t>설치</w:t>
      </w:r>
      <w:r w:rsidR="0051063F">
        <w:rPr>
          <w:rFonts w:hint="eastAsia"/>
        </w:rPr>
        <w:t xml:space="preserve"> </w:t>
      </w:r>
      <w:r w:rsidR="00CD7ECA">
        <w:rPr>
          <w:rFonts w:hint="eastAsia"/>
        </w:rPr>
        <w:t>명령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D7ECA" w14:paraId="7A8DA5E7" w14:textId="77777777" w:rsidTr="00CD7ECA">
        <w:tc>
          <w:tcPr>
            <w:tcW w:w="10456" w:type="dxa"/>
          </w:tcPr>
          <w:p w14:paraId="701F4457" w14:textId="6D6FA9CB" w:rsidR="00CD7ECA" w:rsidRDefault="00CD7ECA" w:rsidP="00CD7ECA">
            <w:r>
              <w:rPr>
                <w:rFonts w:hint="eastAsia"/>
              </w:rPr>
              <w:t>n</w:t>
            </w:r>
            <w:r>
              <w:t xml:space="preserve">pm install -g </w:t>
            </w:r>
            <w:r w:rsidR="00CF00E2">
              <w:t>eslint</w:t>
            </w:r>
          </w:p>
        </w:tc>
      </w:tr>
    </w:tbl>
    <w:p w14:paraId="4F688A96" w14:textId="77777777" w:rsidR="00425AE6" w:rsidRDefault="00425AE6" w:rsidP="00D13A8B"/>
    <w:p w14:paraId="22F13771" w14:textId="134926C3" w:rsidR="009757D8" w:rsidRDefault="009757D8" w:rsidP="00D13A8B"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명령 프롬프트</w:t>
      </w:r>
    </w:p>
    <w:p w14:paraId="4E290D39" w14:textId="504C318F" w:rsidR="00E214E8" w:rsidRDefault="00E214E8" w:rsidP="00D13A8B">
      <w:r w:rsidRPr="00E214E8">
        <w:rPr>
          <w:noProof/>
        </w:rPr>
        <w:drawing>
          <wp:inline distT="0" distB="0" distL="0" distR="0" wp14:anchorId="16162B1F" wp14:editId="6B80F483">
            <wp:extent cx="4620270" cy="1343212"/>
            <wp:effectExtent l="0" t="0" r="889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E7DE" w14:textId="77777777" w:rsidR="00E214E8" w:rsidRDefault="00E214E8" w:rsidP="00D13A8B"/>
    <w:p w14:paraId="32D85B97" w14:textId="1AB90A2E" w:rsidR="009757D8" w:rsidRDefault="009757D8" w:rsidP="00D13A8B">
      <w:r>
        <w:rPr>
          <w:rFonts w:hint="eastAsia"/>
        </w:rPr>
        <w:t>M</w:t>
      </w:r>
      <w:r>
        <w:t xml:space="preserve">ac </w:t>
      </w:r>
      <w:r>
        <w:rPr>
          <w:rFonts w:hint="eastAsia"/>
        </w:rPr>
        <w:t>터미널</w:t>
      </w:r>
    </w:p>
    <w:p w14:paraId="64814A13" w14:textId="54FA7CFE" w:rsidR="001038A0" w:rsidRDefault="001038A0" w:rsidP="00D13A8B">
      <w:r w:rsidRPr="001038A0">
        <w:rPr>
          <w:noProof/>
        </w:rPr>
        <w:drawing>
          <wp:inline distT="0" distB="0" distL="0" distR="0" wp14:anchorId="2899FEF5" wp14:editId="17017743">
            <wp:extent cx="3697793" cy="1171389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1048" cy="117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AA18" w14:textId="77777777" w:rsidR="001038A0" w:rsidRDefault="001038A0" w:rsidP="00D13A8B"/>
    <w:p w14:paraId="2C6DF0F5" w14:textId="47C844AD" w:rsidR="009757D8" w:rsidRDefault="009757D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56917D0" w14:textId="08ED9286" w:rsidR="006B3A8D" w:rsidRDefault="006B3A8D" w:rsidP="006B3A8D">
      <w:pPr>
        <w:pStyle w:val="Heading2"/>
      </w:pPr>
      <w:bookmarkStart w:id="30" w:name="_Toc128947324"/>
      <w:r>
        <w:rPr>
          <w:rFonts w:hint="eastAsia"/>
        </w:rPr>
        <w:lastRenderedPageBreak/>
        <w:t>v</w:t>
      </w:r>
      <w:r>
        <w:t xml:space="preserve">isual studio code </w:t>
      </w:r>
      <w:r>
        <w:rPr>
          <w:rFonts w:hint="eastAsia"/>
        </w:rPr>
        <w:t>확장 설치</w:t>
      </w:r>
      <w:bookmarkEnd w:id="30"/>
    </w:p>
    <w:p w14:paraId="2867A0EE" w14:textId="77777777" w:rsidR="006B3A8D" w:rsidRPr="006B3A8D" w:rsidRDefault="006B3A8D" w:rsidP="006B3A8D"/>
    <w:p w14:paraId="4726CE34" w14:textId="6F2ABB87" w:rsidR="007A762E" w:rsidRDefault="007A762E" w:rsidP="00851778">
      <w:pPr>
        <w:pStyle w:val="Heading3"/>
      </w:pPr>
      <w:r>
        <w:t>visual studio code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 w:rsidR="00CF00E2">
        <w:t>eslint</w:t>
      </w:r>
      <w:r>
        <w:t xml:space="preserve"> </w:t>
      </w:r>
      <w:r>
        <w:rPr>
          <w:rFonts w:hint="eastAsia"/>
        </w:rPr>
        <w:t>확장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</w:p>
    <w:p w14:paraId="231BAE4E" w14:textId="4056D303" w:rsidR="00D13A8B" w:rsidRDefault="001A2A48" w:rsidP="00D13A8B">
      <w:r w:rsidRPr="001A2A48">
        <w:rPr>
          <w:noProof/>
        </w:rPr>
        <w:drawing>
          <wp:inline distT="0" distB="0" distL="0" distR="0" wp14:anchorId="5DE9ED1C" wp14:editId="723A2EE6">
            <wp:extent cx="2934109" cy="2553056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CFF8" w14:textId="77777777" w:rsidR="00850BD1" w:rsidRDefault="00850BD1" w:rsidP="00D13A8B"/>
    <w:p w14:paraId="113F5987" w14:textId="77777777" w:rsidR="00850BD1" w:rsidRDefault="00850BD1" w:rsidP="00D13A8B"/>
    <w:p w14:paraId="0F617C8D" w14:textId="3879F4FF" w:rsidR="00850BD1" w:rsidRDefault="00C87C2C" w:rsidP="00850BD1">
      <w:pPr>
        <w:pStyle w:val="Heading3"/>
      </w:pPr>
      <w:r>
        <w:rPr>
          <w:rFonts w:hint="eastAsia"/>
        </w:rPr>
        <w:t>P</w:t>
      </w:r>
      <w:r w:rsidR="00850BD1">
        <w:t>rettier</w:t>
      </w:r>
      <w:r>
        <w:t xml:space="preserve"> - Code formatter</w:t>
      </w:r>
      <w:r w:rsidR="00850BD1">
        <w:t xml:space="preserve"> </w:t>
      </w:r>
      <w:r w:rsidR="00850BD1">
        <w:rPr>
          <w:rFonts w:hint="eastAsia"/>
        </w:rPr>
        <w:t>확장</w:t>
      </w:r>
      <w:r w:rsidR="00850BD1">
        <w:rPr>
          <w:rFonts w:hint="eastAsia"/>
        </w:rPr>
        <w:t xml:space="preserve"> </w:t>
      </w:r>
      <w:r w:rsidR="00850BD1">
        <w:rPr>
          <w:rFonts w:hint="eastAsia"/>
        </w:rPr>
        <w:t>설치</w:t>
      </w:r>
    </w:p>
    <w:p w14:paraId="07697729" w14:textId="138EBC14" w:rsidR="00850BD1" w:rsidRPr="00850BD1" w:rsidRDefault="005C5183" w:rsidP="00850BD1">
      <w:r w:rsidRPr="005C5183">
        <w:rPr>
          <w:noProof/>
        </w:rPr>
        <w:drawing>
          <wp:inline distT="0" distB="0" distL="0" distR="0" wp14:anchorId="65D20E53" wp14:editId="467C75CC">
            <wp:extent cx="3572374" cy="2648320"/>
            <wp:effectExtent l="0" t="0" r="9525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9A5D" w14:textId="396494E3" w:rsidR="007A762E" w:rsidRDefault="007A762E" w:rsidP="00D13A8B"/>
    <w:p w14:paraId="0D07827F" w14:textId="77777777" w:rsidR="00593F08" w:rsidRDefault="00593F08" w:rsidP="00D13A8B"/>
    <w:p w14:paraId="36C0C67B" w14:textId="4D060CC1" w:rsidR="00D13A8B" w:rsidRDefault="00D13A8B">
      <w:pPr>
        <w:widowControl/>
        <w:wordWrap/>
        <w:autoSpaceDE/>
        <w:autoSpaceDN/>
        <w:spacing w:after="160" w:line="259" w:lineRule="auto"/>
      </w:pPr>
    </w:p>
    <w:p w14:paraId="5AF0F66A" w14:textId="692A311F" w:rsidR="00F34C28" w:rsidRDefault="00F34C2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3FE3FD68" w14:textId="10599FCE" w:rsidR="00F34C28" w:rsidRDefault="009F01EF" w:rsidP="00F34C28">
      <w:pPr>
        <w:pStyle w:val="Heading1"/>
      </w:pPr>
      <w:bookmarkStart w:id="31" w:name="_Toc128947325"/>
      <w:r>
        <w:rPr>
          <w:rFonts w:hint="eastAsia"/>
        </w:rPr>
        <w:lastRenderedPageBreak/>
        <w:t>n</w:t>
      </w:r>
      <w:r>
        <w:t xml:space="preserve">ode.js </w:t>
      </w:r>
      <w:r w:rsidR="00FA4B30">
        <w:rPr>
          <w:rFonts w:hint="eastAsia"/>
        </w:rPr>
        <w:t>프로젝트</w:t>
      </w:r>
      <w:r w:rsidR="00490A3C"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bookmarkEnd w:id="31"/>
    </w:p>
    <w:p w14:paraId="78F839AC" w14:textId="77777777" w:rsidR="009F01EF" w:rsidRPr="009F01EF" w:rsidRDefault="009F01EF" w:rsidP="009F01EF"/>
    <w:p w14:paraId="027F6EA1" w14:textId="5223BD79" w:rsidR="001F2D66" w:rsidRDefault="001F2D66" w:rsidP="001F2D66">
      <w:pPr>
        <w:pStyle w:val="Heading2"/>
      </w:pPr>
      <w:bookmarkStart w:id="32" w:name="_Toc128947326"/>
      <w:r>
        <w:rPr>
          <w:rFonts w:hint="eastAsia"/>
        </w:rPr>
        <w:t>p</w:t>
      </w:r>
      <w:r>
        <w:t>ackage.json</w:t>
      </w:r>
      <w:r w:rsidR="00D31896">
        <w:t xml:space="preserve"> </w:t>
      </w:r>
      <w:r w:rsidR="00D31896">
        <w:rPr>
          <w:rFonts w:hint="eastAsia"/>
        </w:rPr>
        <w:t>파일</w:t>
      </w:r>
      <w:r w:rsidR="00344B8A">
        <w:rPr>
          <w:rFonts w:hint="eastAsia"/>
        </w:rPr>
        <w:t xml:space="preserve"> 생성</w:t>
      </w:r>
      <w:bookmarkEnd w:id="32"/>
    </w:p>
    <w:p w14:paraId="3BCE2F49" w14:textId="77777777" w:rsidR="00C87487" w:rsidRDefault="00C87487" w:rsidP="00C87487"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 xml:space="preserve">프로젝트의 설정 파일은 </w:t>
      </w:r>
      <w:r>
        <w:t xml:space="preserve">package.json </w:t>
      </w:r>
      <w:r>
        <w:rPr>
          <w:rFonts w:hint="eastAsia"/>
        </w:rPr>
        <w:t>파일이다.</w:t>
      </w:r>
    </w:p>
    <w:p w14:paraId="6FF8CCDF" w14:textId="77777777" w:rsidR="00C87487" w:rsidRDefault="00C87487" w:rsidP="00C87487">
      <w:r>
        <w:rPr>
          <w:rFonts w:hint="eastAsia"/>
        </w:rPr>
        <w:t>이 파일이 프로젝트 폴더에 있어야 한다.</w:t>
      </w:r>
    </w:p>
    <w:p w14:paraId="056FFAA1" w14:textId="44E7D3B0" w:rsidR="001F2D66" w:rsidRDefault="001F2D66" w:rsidP="001F2D66"/>
    <w:p w14:paraId="0CB0EFEA" w14:textId="3A11160C" w:rsidR="005842ED" w:rsidRDefault="00C87487" w:rsidP="001F2D66">
      <w:r>
        <w:rPr>
          <w:rFonts w:hint="eastAsia"/>
        </w:rPr>
        <w:t>프로젝트 디렉토리에</w:t>
      </w:r>
      <w:r w:rsidR="005842ED">
        <w:rPr>
          <w:rFonts w:hint="eastAsia"/>
        </w:rPr>
        <w:t xml:space="preserve"> </w:t>
      </w:r>
      <w:r w:rsidR="005842ED">
        <w:t xml:space="preserve">package.json </w:t>
      </w:r>
      <w:r w:rsidR="005842ED">
        <w:rPr>
          <w:rFonts w:hint="eastAsia"/>
        </w:rPr>
        <w:t>파일을 생성하자.</w:t>
      </w:r>
    </w:p>
    <w:p w14:paraId="611AC778" w14:textId="77777777" w:rsidR="00F67136" w:rsidRPr="00C87487" w:rsidRDefault="00F67136" w:rsidP="001F2D66"/>
    <w:p w14:paraId="4B7CD152" w14:textId="2BD88C6E" w:rsidR="003A60B9" w:rsidRDefault="002B7C4F" w:rsidP="003F0C8B">
      <w:pPr>
        <w:pStyle w:val="Heading3"/>
      </w:pPr>
      <w:r>
        <w:t>package.json</w:t>
      </w:r>
      <w:r w:rsidR="00440CA0">
        <w:rPr>
          <w:rFonts w:hint="eastAsia"/>
        </w:rPr>
        <w:t xml:space="preserve"> </w:t>
      </w:r>
      <w:r w:rsidR="00440CA0">
        <w:rPr>
          <w:rFonts w:hint="eastAsia"/>
        </w:rPr>
        <w:t>생성</w:t>
      </w:r>
      <w:r w:rsidR="00440CA0">
        <w:rPr>
          <w:rFonts w:hint="eastAsia"/>
        </w:rPr>
        <w:t xml:space="preserve"> </w:t>
      </w:r>
    </w:p>
    <w:p w14:paraId="28F2BA85" w14:textId="774B0F68" w:rsidR="003F0C8B" w:rsidRPr="003F0C8B" w:rsidRDefault="003F0C8B" w:rsidP="003F0C8B">
      <w:r>
        <w:rPr>
          <w:rFonts w:hint="eastAsia"/>
        </w:rPr>
        <w:t xml:space="preserve">프로젝트 </w:t>
      </w:r>
      <w:r w:rsidR="00C87487">
        <w:rPr>
          <w:rFonts w:hint="eastAsia"/>
        </w:rPr>
        <w:t>디렉토리</w:t>
      </w:r>
      <w:r>
        <w:rPr>
          <w:rFonts w:hint="eastAsia"/>
        </w:rPr>
        <w:t>에서 아래 명령을 실행해야 한다.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40CA0" w14:paraId="4F650B4F" w14:textId="77777777" w:rsidTr="00440CA0">
        <w:tc>
          <w:tcPr>
            <w:tcW w:w="10456" w:type="dxa"/>
          </w:tcPr>
          <w:p w14:paraId="4218E063" w14:textId="7EA30C68" w:rsidR="00440CA0" w:rsidRDefault="00440CA0" w:rsidP="00F34C28">
            <w:r>
              <w:rPr>
                <w:rFonts w:hint="eastAsia"/>
              </w:rPr>
              <w:t>n</w:t>
            </w:r>
            <w:r>
              <w:t>pm init</w:t>
            </w:r>
            <w:r w:rsidR="004C6A65">
              <w:t xml:space="preserve"> -yes</w:t>
            </w:r>
          </w:p>
        </w:tc>
      </w:tr>
    </w:tbl>
    <w:p w14:paraId="6E242E54" w14:textId="37DB00BA" w:rsidR="00440CA0" w:rsidRDefault="003F0C8B" w:rsidP="00F34C28">
      <w:r>
        <w:t xml:space="preserve">node1 </w:t>
      </w:r>
      <w:r>
        <w:rPr>
          <w:rFonts w:hint="eastAsia"/>
        </w:rPr>
        <w:t xml:space="preserve">프로젝트 폴더에 </w:t>
      </w:r>
      <w:r>
        <w:t>packa</w:t>
      </w:r>
      <w:r w:rsidR="002B7C4F">
        <w:t xml:space="preserve">ge.json </w:t>
      </w:r>
      <w:r w:rsidR="002B7C4F">
        <w:rPr>
          <w:rFonts w:hint="eastAsia"/>
        </w:rPr>
        <w:t>파일이 생성된다.</w:t>
      </w:r>
    </w:p>
    <w:p w14:paraId="74E8BD91" w14:textId="1FBD67B4" w:rsidR="00C87487" w:rsidRDefault="00C87487" w:rsidP="00F34C28"/>
    <w:p w14:paraId="095D2133" w14:textId="2DDD3CC0" w:rsidR="0043436E" w:rsidRDefault="00C237B9" w:rsidP="00F34C28">
      <w:r w:rsidRPr="00C237B9">
        <w:rPr>
          <w:noProof/>
        </w:rPr>
        <w:drawing>
          <wp:inline distT="0" distB="0" distL="0" distR="0" wp14:anchorId="1B705184" wp14:editId="26F81A8F">
            <wp:extent cx="6348545" cy="48223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9718" cy="482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9BE2" w14:textId="628072E4" w:rsidR="0043436E" w:rsidRDefault="0043436E" w:rsidP="00F34C28"/>
    <w:p w14:paraId="31462113" w14:textId="2BB3B819" w:rsidR="00A20EF8" w:rsidRDefault="00A20EF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B993B0E" w14:textId="3824DEF5" w:rsidR="00081E4C" w:rsidRDefault="00CF00E2" w:rsidP="00081E4C">
      <w:pPr>
        <w:pStyle w:val="Heading2"/>
      </w:pPr>
      <w:bookmarkStart w:id="33" w:name="_Toc128947327"/>
      <w:r>
        <w:lastRenderedPageBreak/>
        <w:t>eslint</w:t>
      </w:r>
      <w:r w:rsidR="00081E4C">
        <w:t xml:space="preserve"> </w:t>
      </w:r>
      <w:r w:rsidR="00081E4C">
        <w:rPr>
          <w:rFonts w:hint="eastAsia"/>
        </w:rPr>
        <w:t>설정 파일 생성</w:t>
      </w:r>
      <w:bookmarkEnd w:id="33"/>
    </w:p>
    <w:p w14:paraId="64725B67" w14:textId="12296DEA" w:rsidR="00081E4C" w:rsidRDefault="00081E4C" w:rsidP="00081E4C"/>
    <w:p w14:paraId="5A6A6846" w14:textId="56B35E9B" w:rsidR="00081E4C" w:rsidRDefault="00081E4C" w:rsidP="00081E4C">
      <w:r>
        <w:rPr>
          <w:rFonts w:hint="eastAsia"/>
        </w:rPr>
        <w:t>프로젝트</w:t>
      </w:r>
      <w:r w:rsidR="007B7960">
        <w:rPr>
          <w:rFonts w:hint="eastAsia"/>
        </w:rPr>
        <w:t xml:space="preserve"> 폴더 </w:t>
      </w:r>
      <w:r>
        <w:rPr>
          <w:rFonts w:hint="eastAsia"/>
        </w:rPr>
        <w:t xml:space="preserve">에 </w:t>
      </w:r>
      <w:r w:rsidR="00CF00E2">
        <w:t>eslint</w:t>
      </w:r>
      <w:r>
        <w:t xml:space="preserve"> </w:t>
      </w:r>
      <w:r>
        <w:rPr>
          <w:rFonts w:hint="eastAsia"/>
        </w:rPr>
        <w:t>설정 파일을 추가하자.</w:t>
      </w:r>
    </w:p>
    <w:p w14:paraId="3338DF61" w14:textId="309B5CFC" w:rsidR="008960F6" w:rsidRDefault="00A9342E" w:rsidP="00081E4C">
      <w:r>
        <w:rPr>
          <w:rFonts w:hint="eastAsia"/>
        </w:rPr>
        <w:t>e</w:t>
      </w:r>
      <w:r>
        <w:t xml:space="preserve">slint </w:t>
      </w:r>
      <w:r>
        <w:rPr>
          <w:rFonts w:hint="eastAsia"/>
        </w:rPr>
        <w:t xml:space="preserve">설정 파일은 </w:t>
      </w:r>
      <w:r>
        <w:t xml:space="preserve">.eslintrc </w:t>
      </w:r>
      <w:r>
        <w:rPr>
          <w:rFonts w:hint="eastAsia"/>
        </w:rPr>
        <w:t>이다.</w:t>
      </w:r>
    </w:p>
    <w:p w14:paraId="20730B8F" w14:textId="788F2A3D" w:rsidR="00081E4C" w:rsidRDefault="00081E4C" w:rsidP="00081E4C"/>
    <w:p w14:paraId="624114A5" w14:textId="4D4BF49F" w:rsidR="00933F24" w:rsidRDefault="00933F24" w:rsidP="00B961F2">
      <w:pPr>
        <w:pStyle w:val="Heading3"/>
      </w:pPr>
      <w:r>
        <w:rPr>
          <w:rFonts w:hint="eastAsia"/>
        </w:rPr>
        <w:t>프로젝트에</w:t>
      </w:r>
      <w:r>
        <w:rPr>
          <w:rFonts w:hint="eastAsia"/>
        </w:rPr>
        <w:t xml:space="preserve"> </w:t>
      </w:r>
      <w:r w:rsidR="00CF00E2">
        <w:t>eslint</w:t>
      </w:r>
      <w: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>(</w:t>
      </w:r>
      <w:r>
        <w:t>.</w:t>
      </w:r>
      <w:r w:rsidR="00CF00E2">
        <w:t>eslint</w:t>
      </w:r>
      <w:r>
        <w:t>rc)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명령</w:t>
      </w:r>
    </w:p>
    <w:p w14:paraId="396CACCC" w14:textId="359A6C09" w:rsidR="00B961F2" w:rsidRPr="003F0C8B" w:rsidRDefault="00024029" w:rsidP="00B961F2">
      <w:r>
        <w:rPr>
          <w:rFonts w:hint="eastAsia"/>
        </w:rPr>
        <w:t>주의:</w:t>
      </w:r>
      <w:r>
        <w:t xml:space="preserve"> </w:t>
      </w:r>
      <w:r w:rsidR="00B961F2">
        <w:rPr>
          <w:rFonts w:hint="eastAsia"/>
        </w:rPr>
        <w:t>n</w:t>
      </w:r>
      <w:r w:rsidR="00B961F2">
        <w:t xml:space="preserve">ode1 </w:t>
      </w:r>
      <w:r w:rsidR="00B961F2">
        <w:rPr>
          <w:rFonts w:hint="eastAsia"/>
        </w:rPr>
        <w:t>프로젝트 폴더에서 아래 명령을 실행해야 한다.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33F24" w14:paraId="28CAA1F8" w14:textId="77777777" w:rsidTr="00F8601F">
        <w:tc>
          <w:tcPr>
            <w:tcW w:w="10456" w:type="dxa"/>
          </w:tcPr>
          <w:p w14:paraId="75C1D9BA" w14:textId="42FD2548" w:rsidR="00933F24" w:rsidRPr="008639C0" w:rsidRDefault="008639C0" w:rsidP="00F8601F">
            <w:r w:rsidRPr="008639C0">
              <w:t>npm init @eslint/config</w:t>
            </w:r>
          </w:p>
        </w:tc>
      </w:tr>
    </w:tbl>
    <w:p w14:paraId="14C4830F" w14:textId="77777777" w:rsidR="001670D7" w:rsidRPr="001670D7" w:rsidRDefault="001670D7" w:rsidP="00933F2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4C01" w14:paraId="44D5DCE4" w14:textId="77777777" w:rsidTr="00081E4C">
        <w:trPr>
          <w:trHeight w:val="1428"/>
        </w:trPr>
        <w:tc>
          <w:tcPr>
            <w:tcW w:w="10456" w:type="dxa"/>
          </w:tcPr>
          <w:p w14:paraId="45D2D8D9" w14:textId="74833E1F" w:rsidR="00081E4C" w:rsidRDefault="003F7D9F" w:rsidP="00081E4C">
            <w:r w:rsidRPr="003F7D9F">
              <w:rPr>
                <w:noProof/>
              </w:rPr>
              <w:drawing>
                <wp:inline distT="0" distB="0" distL="0" distR="0" wp14:anchorId="69F31056" wp14:editId="2CC6B4CB">
                  <wp:extent cx="3248478" cy="924054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2883E" w14:textId="6969CF32" w:rsidR="00FD6806" w:rsidRDefault="00FD6806" w:rsidP="00435333">
      <w:r>
        <w:rPr>
          <w:rFonts w:hint="eastAsia"/>
        </w:rPr>
        <w:t>y 엔터</w:t>
      </w:r>
    </w:p>
    <w:p w14:paraId="06EDA554" w14:textId="77777777" w:rsidR="00E100BF" w:rsidRDefault="00E100BF" w:rsidP="0043533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100BF" w14:paraId="75B8812F" w14:textId="77777777" w:rsidTr="00E100BF">
        <w:tc>
          <w:tcPr>
            <w:tcW w:w="10456" w:type="dxa"/>
          </w:tcPr>
          <w:p w14:paraId="1CBF65FE" w14:textId="3A432264" w:rsidR="00E100BF" w:rsidRDefault="00E100BF" w:rsidP="00435333">
            <w:r w:rsidRPr="00E100BF">
              <w:rPr>
                <w:noProof/>
              </w:rPr>
              <w:drawing>
                <wp:inline distT="0" distB="0" distL="0" distR="0" wp14:anchorId="3C8B339E" wp14:editId="4347F8CF">
                  <wp:extent cx="3858163" cy="685896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163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1AD93D" w14:textId="6ED44A47" w:rsidR="001F5FE7" w:rsidRDefault="001F5FE7" w:rsidP="00435333">
      <w:r>
        <w:rPr>
          <w:rFonts w:hint="eastAsia"/>
        </w:rPr>
        <w:t xml:space="preserve">위 아래 화살표 키를 눌러서 </w:t>
      </w:r>
      <w:r w:rsidR="00F51798">
        <w:t xml:space="preserve">'To check syntax and find problems' </w:t>
      </w:r>
      <w:r w:rsidR="00F51798">
        <w:rPr>
          <w:rFonts w:hint="eastAsia"/>
        </w:rPr>
        <w:t xml:space="preserve">항목을 선택하고 </w:t>
      </w:r>
    </w:p>
    <w:p w14:paraId="58E96110" w14:textId="54B6528D" w:rsidR="00435333" w:rsidRDefault="00F51798" w:rsidP="00435333">
      <w:r>
        <w:rPr>
          <w:rFonts w:hint="eastAsia"/>
        </w:rPr>
        <w:t>엔터키</w:t>
      </w:r>
      <w:r w:rsidR="001F5FE7">
        <w:rPr>
          <w:rFonts w:hint="eastAsia"/>
        </w:rPr>
        <w:t xml:space="preserve"> 입력</w:t>
      </w:r>
    </w:p>
    <w:p w14:paraId="7189D997" w14:textId="506D650C" w:rsidR="0057321A" w:rsidRDefault="0057321A" w:rsidP="00435333"/>
    <w:p w14:paraId="0FCA6C7B" w14:textId="3C52D2A5" w:rsidR="0057321A" w:rsidRDefault="0057321A" w:rsidP="00435333">
      <w:r>
        <w:rPr>
          <w:rFonts w:hint="eastAsia"/>
        </w:rPr>
        <w:t>c</w:t>
      </w:r>
      <w:r>
        <w:t xml:space="preserve">heck syntax </w:t>
      </w:r>
      <w:r w:rsidR="004D73FA">
        <w:t xml:space="preserve">     </w:t>
      </w:r>
      <w:r>
        <w:t xml:space="preserve">: </w:t>
      </w:r>
      <w:r>
        <w:rPr>
          <w:rFonts w:hint="eastAsia"/>
        </w:rPr>
        <w:t>문법 오류</w:t>
      </w:r>
      <w:r w:rsidR="00340F82">
        <w:rPr>
          <w:rFonts w:hint="eastAsia"/>
        </w:rPr>
        <w:t>를</w:t>
      </w:r>
      <w:r>
        <w:rPr>
          <w:rFonts w:hint="eastAsia"/>
        </w:rPr>
        <w:t xml:space="preserve"> 검사</w:t>
      </w:r>
      <w:r w:rsidR="00340F82">
        <w:rPr>
          <w:rFonts w:hint="eastAsia"/>
        </w:rPr>
        <w:t>한다</w:t>
      </w:r>
    </w:p>
    <w:p w14:paraId="2CE0AD52" w14:textId="7240D467" w:rsidR="0057321A" w:rsidRDefault="0057321A" w:rsidP="00435333">
      <w:r>
        <w:rPr>
          <w:rFonts w:hint="eastAsia"/>
        </w:rPr>
        <w:t>f</w:t>
      </w:r>
      <w:r>
        <w:t>ind problems</w:t>
      </w:r>
      <w:r w:rsidR="004D73FA">
        <w:t xml:space="preserve">     </w:t>
      </w:r>
      <w:r>
        <w:t xml:space="preserve">: </w:t>
      </w:r>
      <w:r>
        <w:rPr>
          <w:rFonts w:hint="eastAsia"/>
        </w:rPr>
        <w:t>흔한 실수</w:t>
      </w:r>
      <w:r w:rsidR="00340F82">
        <w:rPr>
          <w:rFonts w:hint="eastAsia"/>
        </w:rPr>
        <w:t>를</w:t>
      </w:r>
      <w:r>
        <w:rPr>
          <w:rFonts w:hint="eastAsia"/>
        </w:rPr>
        <w:t xml:space="preserve"> 검사</w:t>
      </w:r>
      <w:r w:rsidR="00340F82">
        <w:rPr>
          <w:rFonts w:hint="eastAsia"/>
        </w:rPr>
        <w:t>한다</w:t>
      </w:r>
    </w:p>
    <w:p w14:paraId="45DD818E" w14:textId="5DADD3F9" w:rsidR="0057321A" w:rsidRDefault="004D73FA" w:rsidP="00435333">
      <w:r>
        <w:rPr>
          <w:rFonts w:hint="eastAsia"/>
        </w:rPr>
        <w:t>e</w:t>
      </w:r>
      <w:r>
        <w:t xml:space="preserve">nforce code style: </w:t>
      </w:r>
      <w:r>
        <w:rPr>
          <w:rFonts w:hint="eastAsia"/>
        </w:rPr>
        <w:t>코드 스타일</w:t>
      </w:r>
      <w:r w:rsidR="00340F82">
        <w:rPr>
          <w:rFonts w:hint="eastAsia"/>
        </w:rPr>
        <w:t>을</w:t>
      </w:r>
      <w:r>
        <w:rPr>
          <w:rFonts w:hint="eastAsia"/>
        </w:rPr>
        <w:t xml:space="preserve"> 검사</w:t>
      </w:r>
      <w:r w:rsidR="00340F82">
        <w:rPr>
          <w:rFonts w:hint="eastAsia"/>
        </w:rPr>
        <w:t>한다</w:t>
      </w:r>
    </w:p>
    <w:p w14:paraId="2D6B2138" w14:textId="01E62575" w:rsidR="001F5FE7" w:rsidRDefault="001F5FE7" w:rsidP="0043533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B5993" w14:paraId="61232C88" w14:textId="77777777" w:rsidTr="00DB5993">
        <w:tc>
          <w:tcPr>
            <w:tcW w:w="10456" w:type="dxa"/>
          </w:tcPr>
          <w:p w14:paraId="55275636" w14:textId="2AC76DD3" w:rsidR="00DB5993" w:rsidRDefault="00001CED" w:rsidP="00435333">
            <w:r w:rsidRPr="00001CED">
              <w:rPr>
                <w:noProof/>
              </w:rPr>
              <w:drawing>
                <wp:inline distT="0" distB="0" distL="0" distR="0" wp14:anchorId="3FCCFA6A" wp14:editId="35AF8847">
                  <wp:extent cx="3486637" cy="685896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37B13F" w14:textId="166F411D" w:rsidR="001F5FE7" w:rsidRDefault="00644E0D" w:rsidP="00435333">
      <w:r>
        <w:t>Javascript modules (import/export)</w:t>
      </w:r>
      <w:r w:rsidR="003D4554">
        <w:t xml:space="preserve"> </w:t>
      </w:r>
      <w:r w:rsidR="003D4554">
        <w:rPr>
          <w:rFonts w:hint="eastAsia"/>
        </w:rPr>
        <w:t>항목을 선택하고 엔터키 입력</w:t>
      </w:r>
    </w:p>
    <w:p w14:paraId="7125B1C4" w14:textId="4E219B52" w:rsidR="003D4554" w:rsidRDefault="003D4554" w:rsidP="0043533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B42E9" w14:paraId="02179387" w14:textId="77777777" w:rsidTr="00BB42E9">
        <w:tc>
          <w:tcPr>
            <w:tcW w:w="10456" w:type="dxa"/>
          </w:tcPr>
          <w:p w14:paraId="49C412F1" w14:textId="16B868B5" w:rsidR="00BB42E9" w:rsidRDefault="008255C4" w:rsidP="00435333">
            <w:r w:rsidRPr="008255C4">
              <w:rPr>
                <w:noProof/>
              </w:rPr>
              <w:drawing>
                <wp:inline distT="0" distB="0" distL="0" distR="0" wp14:anchorId="3B9594B6" wp14:editId="7476E35B">
                  <wp:extent cx="3134162" cy="695422"/>
                  <wp:effectExtent l="0" t="0" r="9525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62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FDD947" w14:textId="77777777" w:rsidR="00BB42E9" w:rsidRDefault="00BB42E9" w:rsidP="00BB42E9">
      <w:r>
        <w:rPr>
          <w:rFonts w:hint="eastAsia"/>
        </w:rPr>
        <w:t>N</w:t>
      </w:r>
      <w:r>
        <w:t xml:space="preserve">one of these </w:t>
      </w:r>
      <w:r>
        <w:rPr>
          <w:rFonts w:hint="eastAsia"/>
        </w:rPr>
        <w:t>항목을 선택하고 엔터키 입력</w:t>
      </w:r>
    </w:p>
    <w:p w14:paraId="7A508103" w14:textId="51DC0E18" w:rsidR="003D4554" w:rsidRDefault="003D4554" w:rsidP="0043533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3289A" w14:paraId="4E06F235" w14:textId="77777777" w:rsidTr="0093289A">
        <w:tc>
          <w:tcPr>
            <w:tcW w:w="10456" w:type="dxa"/>
          </w:tcPr>
          <w:p w14:paraId="3F08C1FE" w14:textId="28D7DA2C" w:rsidR="0093289A" w:rsidRDefault="008255C4" w:rsidP="00435333">
            <w:r w:rsidRPr="008255C4">
              <w:rPr>
                <w:noProof/>
              </w:rPr>
              <w:drawing>
                <wp:inline distT="0" distB="0" distL="0" distR="0" wp14:anchorId="7BD99728" wp14:editId="6588DD2E">
                  <wp:extent cx="3296110" cy="24768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15991F" w14:textId="7DAF9BC5" w:rsidR="0093289A" w:rsidRDefault="0093289A" w:rsidP="00435333">
      <w:r>
        <w:rPr>
          <w:rFonts w:hint="eastAsia"/>
        </w:rPr>
        <w:t>N</w:t>
      </w:r>
      <w:r w:rsidR="00D11B17">
        <w:t xml:space="preserve">o </w:t>
      </w:r>
      <w:r w:rsidR="00D11B17">
        <w:rPr>
          <w:rFonts w:hint="eastAsia"/>
        </w:rPr>
        <w:t>항목을 선택하고</w:t>
      </w:r>
      <w:r>
        <w:rPr>
          <w:rFonts w:hint="eastAsia"/>
        </w:rPr>
        <w:t xml:space="preserve"> 엔터키 입력</w:t>
      </w:r>
    </w:p>
    <w:p w14:paraId="34CFDA2C" w14:textId="2B18B354" w:rsidR="00EF0E42" w:rsidRDefault="00EF0E42" w:rsidP="00435333"/>
    <w:p w14:paraId="6DA462D2" w14:textId="5670132A" w:rsidR="002919EC" w:rsidRDefault="002919EC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49C1C49" w14:textId="77777777" w:rsidR="002919EC" w:rsidRDefault="002919EC" w:rsidP="0043533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F0E42" w14:paraId="57A542BD" w14:textId="77777777" w:rsidTr="00EF0E42">
        <w:tc>
          <w:tcPr>
            <w:tcW w:w="10456" w:type="dxa"/>
          </w:tcPr>
          <w:p w14:paraId="5C8439AB" w14:textId="18E77AC6" w:rsidR="00EF0E42" w:rsidRDefault="004D4B39" w:rsidP="00435333">
            <w:r w:rsidRPr="004D4B39">
              <w:rPr>
                <w:noProof/>
              </w:rPr>
              <w:drawing>
                <wp:inline distT="0" distB="0" distL="0" distR="0" wp14:anchorId="035DB335" wp14:editId="3CB0B15A">
                  <wp:extent cx="6645910" cy="530860"/>
                  <wp:effectExtent l="0" t="0" r="2540" b="254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3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1237BF" w14:textId="5DC9404B" w:rsidR="00D41349" w:rsidRDefault="00D41349" w:rsidP="00435333">
      <w:r>
        <w:rPr>
          <w:rFonts w:hint="eastAsia"/>
        </w:rPr>
        <w:t>N</w:t>
      </w:r>
      <w:r>
        <w:t xml:space="preserve">ode </w:t>
      </w:r>
      <w:r>
        <w:rPr>
          <w:rFonts w:hint="eastAsia"/>
        </w:rPr>
        <w:t>항목</w:t>
      </w:r>
      <w:r w:rsidR="006D39C8">
        <w:rPr>
          <w:rFonts w:hint="eastAsia"/>
        </w:rPr>
        <w:t xml:space="preserve">을 선택하고 </w:t>
      </w:r>
      <w:r>
        <w:rPr>
          <w:rFonts w:hint="eastAsia"/>
        </w:rPr>
        <w:t>엔터키 입력</w:t>
      </w:r>
    </w:p>
    <w:p w14:paraId="0DF4122E" w14:textId="77777777" w:rsidR="00D41349" w:rsidRPr="00CF39A6" w:rsidRDefault="00D41349" w:rsidP="00435333"/>
    <w:p w14:paraId="716D795D" w14:textId="465ABACE" w:rsidR="00F51798" w:rsidRDefault="006D39C8" w:rsidP="00435333">
      <w:r>
        <w:t xml:space="preserve">   </w:t>
      </w:r>
      <w:r w:rsidR="00D43456">
        <w:rPr>
          <w:rFonts w:hint="eastAsia"/>
        </w:rPr>
        <w:t>B</w:t>
      </w:r>
      <w:r w:rsidR="00D43456">
        <w:t xml:space="preserve">rowser : </w:t>
      </w:r>
      <w:r w:rsidR="00112753">
        <w:rPr>
          <w:rFonts w:hint="eastAsia"/>
        </w:rPr>
        <w:t xml:space="preserve">이 프로젝트의 코드가 </w:t>
      </w:r>
      <w:r w:rsidR="00D43456">
        <w:rPr>
          <w:rFonts w:hint="eastAsia"/>
        </w:rPr>
        <w:t>웹브라우저에서 실행</w:t>
      </w:r>
      <w:r w:rsidR="00CA066B">
        <w:rPr>
          <w:rFonts w:hint="eastAsia"/>
        </w:rPr>
        <w:t>될 것이라면 선택</w:t>
      </w:r>
    </w:p>
    <w:p w14:paraId="07865583" w14:textId="37315D32" w:rsidR="00CA066B" w:rsidRDefault="006D39C8" w:rsidP="00CA066B">
      <w:r>
        <w:t xml:space="preserve">   </w:t>
      </w:r>
      <w:r w:rsidR="00CA066B">
        <w:rPr>
          <w:rFonts w:hint="eastAsia"/>
        </w:rPr>
        <w:t>N</w:t>
      </w:r>
      <w:r w:rsidR="00CA066B">
        <w:t>ode    :</w:t>
      </w:r>
      <w:r w:rsidR="00CA066B" w:rsidRPr="00CA066B">
        <w:rPr>
          <w:rFonts w:hint="eastAsia"/>
        </w:rPr>
        <w:t xml:space="preserve"> </w:t>
      </w:r>
      <w:r w:rsidR="00CA066B">
        <w:rPr>
          <w:rFonts w:hint="eastAsia"/>
        </w:rPr>
        <w:t xml:space="preserve">이 프로젝트의 코드가 </w:t>
      </w:r>
      <w:r w:rsidR="00CA066B">
        <w:t>node.js</w:t>
      </w:r>
      <w:r w:rsidR="00CA066B">
        <w:rPr>
          <w:rFonts w:hint="eastAsia"/>
        </w:rPr>
        <w:t>에서 실행될 것이라면 선택</w:t>
      </w:r>
    </w:p>
    <w:p w14:paraId="1B9361DB" w14:textId="478B3B4F" w:rsidR="00CA066B" w:rsidRDefault="00CA066B" w:rsidP="0043533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D4B39" w14:paraId="23FB28BF" w14:textId="77777777" w:rsidTr="004D4B39">
        <w:tc>
          <w:tcPr>
            <w:tcW w:w="10456" w:type="dxa"/>
          </w:tcPr>
          <w:p w14:paraId="051C266F" w14:textId="7556F89B" w:rsidR="004D4B39" w:rsidRDefault="004D4B39" w:rsidP="00435333">
            <w:r w:rsidRPr="004D4B39">
              <w:rPr>
                <w:noProof/>
              </w:rPr>
              <w:drawing>
                <wp:inline distT="0" distB="0" distL="0" distR="0" wp14:anchorId="248C4E9E" wp14:editId="35B0C410">
                  <wp:extent cx="3896269" cy="733527"/>
                  <wp:effectExtent l="0" t="0" r="9525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269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12D1A8" w14:textId="5DA3AF83" w:rsidR="00F83142" w:rsidRDefault="00F83142" w:rsidP="00435333">
      <w:r>
        <w:rPr>
          <w:rFonts w:hint="eastAsia"/>
        </w:rPr>
        <w:t>J</w:t>
      </w:r>
      <w:r>
        <w:t xml:space="preserve">SON </w:t>
      </w:r>
      <w:r>
        <w:rPr>
          <w:rFonts w:hint="eastAsia"/>
        </w:rPr>
        <w:t>항목을 선택하고 엔터</w:t>
      </w:r>
    </w:p>
    <w:p w14:paraId="1B6293CC" w14:textId="5DC68122" w:rsidR="00F51798" w:rsidRDefault="00F83142" w:rsidP="00435333">
      <w:r>
        <w:t>(</w:t>
      </w:r>
      <w:r>
        <w:rPr>
          <w:rFonts w:hint="eastAsia"/>
        </w:rPr>
        <w:t xml:space="preserve">생성될 </w:t>
      </w:r>
      <w:r w:rsidR="00CF00E2">
        <w:rPr>
          <w:rFonts w:hint="eastAsia"/>
        </w:rPr>
        <w:t>eslint</w:t>
      </w:r>
      <w:r>
        <w:t xml:space="preserve"> </w:t>
      </w:r>
      <w:r>
        <w:rPr>
          <w:rFonts w:hint="eastAsia"/>
        </w:rPr>
        <w:t>설정 파일의 포맷을 지정한다)</w:t>
      </w:r>
    </w:p>
    <w:p w14:paraId="023696DF" w14:textId="383C6D96" w:rsidR="00F83142" w:rsidRDefault="00F83142" w:rsidP="00435333"/>
    <w:p w14:paraId="0144D8CE" w14:textId="47517A2B" w:rsidR="00751EEA" w:rsidRDefault="00751EEA" w:rsidP="0043533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1EEA" w14:paraId="23FAD32F" w14:textId="77777777" w:rsidTr="00751EEA">
        <w:tc>
          <w:tcPr>
            <w:tcW w:w="10456" w:type="dxa"/>
          </w:tcPr>
          <w:p w14:paraId="0038F425" w14:textId="4E18E58D" w:rsidR="00751EEA" w:rsidRDefault="00B441E8" w:rsidP="00435333">
            <w:r w:rsidRPr="00B441E8">
              <w:rPr>
                <w:noProof/>
              </w:rPr>
              <w:drawing>
                <wp:inline distT="0" distB="0" distL="0" distR="0" wp14:anchorId="2C2B3BB9" wp14:editId="119EF875">
                  <wp:extent cx="3381847" cy="352474"/>
                  <wp:effectExtent l="0" t="0" r="9525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847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FFCC3" w14:textId="502A75C7" w:rsidR="00751EEA" w:rsidRDefault="00751EEA" w:rsidP="00751EEA">
      <w:r>
        <w:t>Y</w:t>
      </w:r>
      <w:r w:rsidR="00D74119">
        <w:t xml:space="preserve">es </w:t>
      </w:r>
      <w:r w:rsidR="00D74119">
        <w:rPr>
          <w:rFonts w:hint="eastAsia"/>
        </w:rPr>
        <w:t xml:space="preserve">항목을 선택하고 </w:t>
      </w:r>
      <w:r>
        <w:rPr>
          <w:rFonts w:hint="eastAsia"/>
        </w:rPr>
        <w:t>엔터키 입력</w:t>
      </w:r>
    </w:p>
    <w:p w14:paraId="1BC88D47" w14:textId="5D690704" w:rsidR="00751EEA" w:rsidRDefault="00751EEA" w:rsidP="0043533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441E8" w14:paraId="497FD262" w14:textId="77777777" w:rsidTr="00B441E8">
        <w:tc>
          <w:tcPr>
            <w:tcW w:w="10456" w:type="dxa"/>
          </w:tcPr>
          <w:p w14:paraId="2BDFF326" w14:textId="51DCB8E5" w:rsidR="00B441E8" w:rsidRDefault="00B83B44" w:rsidP="00435333">
            <w:r w:rsidRPr="00B83B44">
              <w:rPr>
                <w:noProof/>
              </w:rPr>
              <w:drawing>
                <wp:inline distT="0" distB="0" distL="0" distR="0" wp14:anchorId="1BAE1AA3" wp14:editId="014092D8">
                  <wp:extent cx="3210373" cy="666843"/>
                  <wp:effectExtent l="0" t="0" r="952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373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15593" w14:textId="19460142" w:rsidR="00B83B44" w:rsidRDefault="00B83B44" w:rsidP="00B83B44">
      <w:r>
        <w:t xml:space="preserve">npm </w:t>
      </w:r>
      <w:r>
        <w:rPr>
          <w:rFonts w:hint="eastAsia"/>
        </w:rPr>
        <w:t>항목을 선택하고 엔터키 입력</w:t>
      </w:r>
    </w:p>
    <w:p w14:paraId="2FEF124B" w14:textId="77777777" w:rsidR="00B441E8" w:rsidRPr="00B83B44" w:rsidRDefault="00B441E8" w:rsidP="00435333"/>
    <w:p w14:paraId="213F0437" w14:textId="41B0D89B" w:rsidR="008D3432" w:rsidRDefault="008D3432" w:rsidP="00435333"/>
    <w:p w14:paraId="1E7BC46A" w14:textId="4FBBB825" w:rsidR="00251E15" w:rsidRPr="00BB5C44" w:rsidRDefault="008D3432" w:rsidP="00435333">
      <w:pPr>
        <w:rPr>
          <w:u w:val="single"/>
        </w:rPr>
      </w:pPr>
      <w:r w:rsidRPr="00BB5C44">
        <w:rPr>
          <w:rFonts w:hint="eastAsia"/>
          <w:u w:val="single"/>
        </w:rPr>
        <w:t>위 명령에 의해서,</w:t>
      </w:r>
      <w:r w:rsidRPr="00BB5C44">
        <w:rPr>
          <w:u w:val="single"/>
        </w:rPr>
        <w:t xml:space="preserve"> </w:t>
      </w:r>
      <w:r w:rsidRPr="00BB5C44">
        <w:rPr>
          <w:rFonts w:hint="eastAsia"/>
          <w:u w:val="single"/>
        </w:rPr>
        <w:t>e</w:t>
      </w:r>
      <w:r w:rsidRPr="00BB5C44">
        <w:rPr>
          <w:u w:val="single"/>
        </w:rPr>
        <w:t>slint</w:t>
      </w:r>
      <w:r w:rsidRPr="00BB5C44">
        <w:rPr>
          <w:rFonts w:hint="eastAsia"/>
          <w:u w:val="single"/>
        </w:rPr>
        <w:t xml:space="preserve">의 설정 파일인 </w:t>
      </w:r>
      <w:r w:rsidR="00251E15" w:rsidRPr="00BB5C44">
        <w:rPr>
          <w:rFonts w:hint="eastAsia"/>
          <w:u w:val="single"/>
        </w:rPr>
        <w:t>.</w:t>
      </w:r>
      <w:r w:rsidR="00CF00E2" w:rsidRPr="00BB5C44">
        <w:rPr>
          <w:u w:val="single"/>
        </w:rPr>
        <w:t>eslint</w:t>
      </w:r>
      <w:r w:rsidR="00251E15" w:rsidRPr="00BB5C44">
        <w:rPr>
          <w:u w:val="single"/>
        </w:rPr>
        <w:t xml:space="preserve">rc.json </w:t>
      </w:r>
      <w:r w:rsidR="00251E15" w:rsidRPr="00BB5C44">
        <w:rPr>
          <w:rFonts w:hint="eastAsia"/>
          <w:u w:val="single"/>
        </w:rPr>
        <w:t>파일 생성</w:t>
      </w:r>
      <w:r w:rsidRPr="00BB5C44">
        <w:rPr>
          <w:rFonts w:hint="eastAsia"/>
          <w:u w:val="single"/>
        </w:rPr>
        <w:t>된다.</w:t>
      </w:r>
    </w:p>
    <w:p w14:paraId="44442A33" w14:textId="77777777" w:rsidR="008D3432" w:rsidRDefault="008D3432" w:rsidP="00435333"/>
    <w:p w14:paraId="7616F491" w14:textId="0725B051" w:rsidR="00251E15" w:rsidRDefault="00251E15" w:rsidP="00435333"/>
    <w:p w14:paraId="05146C53" w14:textId="22D33BC3" w:rsidR="0089727D" w:rsidRDefault="0089727D" w:rsidP="00435333"/>
    <w:p w14:paraId="1CA85E8A" w14:textId="023F9E8A" w:rsidR="0089727D" w:rsidRDefault="0089727D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E31D5C4" w14:textId="0A8D1EA3" w:rsidR="00F34C28" w:rsidRDefault="00A23233" w:rsidP="00FD7663">
      <w:pPr>
        <w:pStyle w:val="Heading2"/>
      </w:pPr>
      <w:bookmarkStart w:id="34" w:name="_Toc128947328"/>
      <w:r>
        <w:rPr>
          <w:rFonts w:hint="eastAsia"/>
        </w:rPr>
        <w:lastRenderedPageBreak/>
        <w:t>프로젝트 폴더</w:t>
      </w:r>
      <w:bookmarkEnd w:id="34"/>
    </w:p>
    <w:p w14:paraId="62DD0231" w14:textId="77777777" w:rsidR="007B7960" w:rsidRPr="007B7960" w:rsidRDefault="007B7960" w:rsidP="007B7960"/>
    <w:p w14:paraId="60301B1C" w14:textId="77777777" w:rsidR="00CB09E1" w:rsidRDefault="00C7710B" w:rsidP="00C7710B">
      <w:r>
        <w:rPr>
          <w:rFonts w:hint="eastAsia"/>
        </w:rPr>
        <w:t>n</w:t>
      </w:r>
      <w:r>
        <w:t xml:space="preserve">ode1 </w:t>
      </w:r>
      <w:r>
        <w:rPr>
          <w:rFonts w:hint="eastAsia"/>
        </w:rPr>
        <w:t>프로젝트 폴더</w:t>
      </w:r>
      <w:r w:rsidR="00CB09E1">
        <w:rPr>
          <w:rFonts w:hint="eastAsia"/>
        </w:rPr>
        <w:t>의 내용</w:t>
      </w:r>
    </w:p>
    <w:p w14:paraId="48E9D18D" w14:textId="51743C59" w:rsidR="00696849" w:rsidRDefault="0022264F" w:rsidP="00696849">
      <w:r>
        <w:t xml:space="preserve"> </w:t>
      </w:r>
      <w:r w:rsidR="00696849">
        <w:t xml:space="preserve"> - node_modules </w:t>
      </w:r>
      <w:r>
        <w:rPr>
          <w:rFonts w:hint="eastAsia"/>
        </w:rPr>
        <w:t>폴더</w:t>
      </w:r>
    </w:p>
    <w:p w14:paraId="2BCECAB9" w14:textId="0195D58B" w:rsidR="00CB09E1" w:rsidRDefault="0022264F" w:rsidP="00C7710B">
      <w:r>
        <w:t xml:space="preserve"> </w:t>
      </w:r>
      <w:r w:rsidR="00CB09E1">
        <w:t xml:space="preserve"> - </w:t>
      </w:r>
      <w:r w:rsidR="00E37A61">
        <w:t>package.j</w:t>
      </w:r>
      <w:r w:rsidR="00FA1F69">
        <w:rPr>
          <w:rFonts w:hint="eastAsia"/>
        </w:rPr>
        <w:t>s</w:t>
      </w:r>
      <w:r w:rsidR="00E37A61">
        <w:t xml:space="preserve">on </w:t>
      </w:r>
      <w:r w:rsidR="00E37A61">
        <w:rPr>
          <w:rFonts w:hint="eastAsia"/>
        </w:rPr>
        <w:t>파일</w:t>
      </w:r>
    </w:p>
    <w:p w14:paraId="3D6CCBCB" w14:textId="5E40616C" w:rsidR="00C7710B" w:rsidRDefault="0022264F" w:rsidP="00C7710B">
      <w:r>
        <w:t xml:space="preserve"> </w:t>
      </w:r>
      <w:r w:rsidR="00CB09E1">
        <w:t xml:space="preserve"> - </w:t>
      </w:r>
      <w:r w:rsidR="00E37A61">
        <w:t xml:space="preserve">.eslintrc.json </w:t>
      </w:r>
      <w:r w:rsidR="00E37A61">
        <w:rPr>
          <w:rFonts w:hint="eastAsia"/>
        </w:rPr>
        <w:t>파일</w:t>
      </w:r>
    </w:p>
    <w:p w14:paraId="04307139" w14:textId="77777777" w:rsidR="0022264F" w:rsidRDefault="0022264F" w:rsidP="00C7710B"/>
    <w:p w14:paraId="147DF219" w14:textId="567B639F" w:rsidR="000E4F64" w:rsidRDefault="00D37647" w:rsidP="00F34C28">
      <w:r w:rsidRPr="00D37647">
        <w:rPr>
          <w:noProof/>
        </w:rPr>
        <w:drawing>
          <wp:inline distT="0" distB="0" distL="0" distR="0" wp14:anchorId="56A9C15F" wp14:editId="6390B41E">
            <wp:extent cx="6645910" cy="35179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FBE0" w14:textId="034294C9" w:rsidR="007347BE" w:rsidRDefault="007347BE" w:rsidP="00F34C28"/>
    <w:p w14:paraId="2C529466" w14:textId="7713DB6E" w:rsidR="008A0979" w:rsidRDefault="008A0979" w:rsidP="00F34C28"/>
    <w:p w14:paraId="2232FD16" w14:textId="77777777" w:rsidR="008B74BC" w:rsidRDefault="008B74BC" w:rsidP="00F34C28"/>
    <w:p w14:paraId="0A7D4C74" w14:textId="77777777" w:rsidR="008B74BC" w:rsidRDefault="008B74BC" w:rsidP="00F34C28"/>
    <w:p w14:paraId="4FD5FBA7" w14:textId="5F2416B3" w:rsidR="008A0979" w:rsidRDefault="008A0979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F69D1D9" w14:textId="5C307BD5" w:rsidR="00B8544F" w:rsidRDefault="00B8544F" w:rsidP="00B8544F">
      <w:pPr>
        <w:pStyle w:val="Heading3"/>
      </w:pPr>
      <w:r>
        <w:rPr>
          <w:rFonts w:hint="eastAsia"/>
        </w:rPr>
        <w:lastRenderedPageBreak/>
        <w:t>p</w:t>
      </w:r>
      <w:r>
        <w:t xml:space="preserve">ackage.json </w:t>
      </w:r>
      <w:r>
        <w:rPr>
          <w:rFonts w:hint="eastAsia"/>
        </w:rPr>
        <w:t>파일</w:t>
      </w:r>
      <w:r w:rsidR="00984325">
        <w:rPr>
          <w:rFonts w:hint="eastAsia"/>
        </w:rPr>
        <w:t>의</w:t>
      </w:r>
      <w:r w:rsidR="00984325">
        <w:rPr>
          <w:rFonts w:hint="eastAsia"/>
        </w:rPr>
        <w:t xml:space="preserve"> </w:t>
      </w:r>
      <w:r w:rsidR="00984325">
        <w:rPr>
          <w:rFonts w:hint="eastAsia"/>
        </w:rPr>
        <w:t>내용</w:t>
      </w:r>
    </w:p>
    <w:p w14:paraId="4B0B8FA4" w14:textId="502855DA" w:rsidR="006120F4" w:rsidRPr="006120F4" w:rsidRDefault="006120F4" w:rsidP="006120F4">
      <w:r>
        <w:t xml:space="preserve">node.js </w:t>
      </w:r>
      <w:r>
        <w:rPr>
          <w:rFonts w:hint="eastAsia"/>
        </w:rPr>
        <w:t>프로젝트 설정 파일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84325" w14:paraId="5F662A6D" w14:textId="77777777" w:rsidTr="00984325">
        <w:tc>
          <w:tcPr>
            <w:tcW w:w="10456" w:type="dxa"/>
          </w:tcPr>
          <w:p w14:paraId="7F52B16D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{</w:t>
            </w:r>
          </w:p>
          <w:p w14:paraId="226DA50D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 </w:t>
            </w:r>
            <w:r w:rsidRPr="00B70953">
              <w:rPr>
                <w:rFonts w:ascii="Consolas" w:eastAsia="굴림" w:hAnsi="Consolas" w:cs="굴림"/>
                <w:color w:val="0451A5"/>
                <w:kern w:val="0"/>
                <w:sz w:val="21"/>
                <w:szCs w:val="21"/>
              </w:rPr>
              <w:t>"name"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: </w:t>
            </w:r>
            <w:r w:rsidRPr="00B70953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"node1"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,</w:t>
            </w:r>
          </w:p>
          <w:p w14:paraId="6361A056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 </w:t>
            </w:r>
            <w:r w:rsidRPr="00B70953">
              <w:rPr>
                <w:rFonts w:ascii="Consolas" w:eastAsia="굴림" w:hAnsi="Consolas" w:cs="굴림"/>
                <w:color w:val="0451A5"/>
                <w:kern w:val="0"/>
                <w:sz w:val="21"/>
                <w:szCs w:val="21"/>
              </w:rPr>
              <w:t>"version"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: </w:t>
            </w:r>
            <w:r w:rsidRPr="00B70953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"1.0.0"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,</w:t>
            </w:r>
          </w:p>
          <w:p w14:paraId="3351016C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 </w:t>
            </w:r>
            <w:r w:rsidRPr="00B70953">
              <w:rPr>
                <w:rFonts w:ascii="Consolas" w:eastAsia="굴림" w:hAnsi="Consolas" w:cs="굴림"/>
                <w:color w:val="0451A5"/>
                <w:kern w:val="0"/>
                <w:sz w:val="21"/>
                <w:szCs w:val="21"/>
              </w:rPr>
              <w:t>"description"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: </w:t>
            </w:r>
            <w:r w:rsidRPr="00B70953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,</w:t>
            </w:r>
          </w:p>
          <w:p w14:paraId="45B06194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 </w:t>
            </w:r>
            <w:r w:rsidRPr="00B70953">
              <w:rPr>
                <w:rFonts w:ascii="Consolas" w:eastAsia="굴림" w:hAnsi="Consolas" w:cs="굴림"/>
                <w:color w:val="0451A5"/>
                <w:kern w:val="0"/>
                <w:sz w:val="21"/>
                <w:szCs w:val="21"/>
              </w:rPr>
              <w:t>"main"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: </w:t>
            </w:r>
            <w:r w:rsidRPr="00B70953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"index.js"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,</w:t>
            </w:r>
          </w:p>
          <w:p w14:paraId="1A9C4056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 </w:t>
            </w:r>
            <w:r w:rsidRPr="00B70953">
              <w:rPr>
                <w:rFonts w:ascii="Consolas" w:eastAsia="굴림" w:hAnsi="Consolas" w:cs="굴림"/>
                <w:color w:val="0451A5"/>
                <w:kern w:val="0"/>
                <w:sz w:val="21"/>
                <w:szCs w:val="21"/>
              </w:rPr>
              <w:t>"scripts"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: {</w:t>
            </w:r>
          </w:p>
          <w:p w14:paraId="775CE759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70953">
              <w:rPr>
                <w:rFonts w:ascii="Consolas" w:eastAsia="굴림" w:hAnsi="Consolas" w:cs="굴림"/>
                <w:color w:val="0451A5"/>
                <w:kern w:val="0"/>
                <w:sz w:val="21"/>
                <w:szCs w:val="21"/>
              </w:rPr>
              <w:t>"test"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: </w:t>
            </w:r>
            <w:r w:rsidRPr="00B70953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"echo \"Error: no test specified\" &amp;&amp; exit 1"</w:t>
            </w:r>
          </w:p>
          <w:p w14:paraId="422445CE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 },</w:t>
            </w:r>
          </w:p>
          <w:p w14:paraId="0496CF13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 </w:t>
            </w:r>
            <w:r w:rsidRPr="00B70953">
              <w:rPr>
                <w:rFonts w:ascii="Consolas" w:eastAsia="굴림" w:hAnsi="Consolas" w:cs="굴림"/>
                <w:color w:val="0451A5"/>
                <w:kern w:val="0"/>
                <w:sz w:val="21"/>
                <w:szCs w:val="21"/>
              </w:rPr>
              <w:t>"keywords"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: [],</w:t>
            </w:r>
          </w:p>
          <w:p w14:paraId="2892BA36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 </w:t>
            </w:r>
            <w:r w:rsidRPr="00B70953">
              <w:rPr>
                <w:rFonts w:ascii="Consolas" w:eastAsia="굴림" w:hAnsi="Consolas" w:cs="굴림"/>
                <w:color w:val="0451A5"/>
                <w:kern w:val="0"/>
                <w:sz w:val="21"/>
                <w:szCs w:val="21"/>
              </w:rPr>
              <w:t>"author"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: </w:t>
            </w:r>
            <w:r w:rsidRPr="00B70953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,</w:t>
            </w:r>
          </w:p>
          <w:p w14:paraId="1FFE66D6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 </w:t>
            </w:r>
            <w:r w:rsidRPr="00B70953">
              <w:rPr>
                <w:rFonts w:ascii="Consolas" w:eastAsia="굴림" w:hAnsi="Consolas" w:cs="굴림"/>
                <w:color w:val="0451A5"/>
                <w:kern w:val="0"/>
                <w:sz w:val="21"/>
                <w:szCs w:val="21"/>
              </w:rPr>
              <w:t>"license"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: </w:t>
            </w:r>
            <w:r w:rsidRPr="00B70953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"ISC"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,</w:t>
            </w:r>
          </w:p>
          <w:p w14:paraId="7DBBE293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 </w:t>
            </w:r>
            <w:r w:rsidRPr="00B70953">
              <w:rPr>
                <w:rFonts w:ascii="Consolas" w:eastAsia="굴림" w:hAnsi="Consolas" w:cs="굴림"/>
                <w:color w:val="0451A5"/>
                <w:kern w:val="0"/>
                <w:sz w:val="21"/>
                <w:szCs w:val="21"/>
              </w:rPr>
              <w:t>"devDependencies"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: {</w:t>
            </w:r>
          </w:p>
          <w:p w14:paraId="2BF02281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70953">
              <w:rPr>
                <w:rFonts w:ascii="Consolas" w:eastAsia="굴림" w:hAnsi="Consolas" w:cs="굴림"/>
                <w:color w:val="0451A5"/>
                <w:kern w:val="0"/>
                <w:sz w:val="21"/>
                <w:szCs w:val="21"/>
              </w:rPr>
              <w:t>"eslint"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: </w:t>
            </w:r>
            <w:r w:rsidRPr="00B70953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"^8.35.0"</w:t>
            </w:r>
          </w:p>
          <w:p w14:paraId="36688781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 }</w:t>
            </w:r>
          </w:p>
          <w:p w14:paraId="445DD94D" w14:textId="2A116420" w:rsidR="00984325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B6B596C" w14:textId="2052595B" w:rsidR="008A0979" w:rsidRDefault="008A0979" w:rsidP="0098432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16"/>
        <w:gridCol w:w="5228"/>
      </w:tblGrid>
      <w:tr w:rsidR="008A0979" w:rsidRPr="008A0979" w14:paraId="158E32CD" w14:textId="77777777" w:rsidTr="008A0979">
        <w:tc>
          <w:tcPr>
            <w:tcW w:w="1496" w:type="dxa"/>
            <w:shd w:val="clear" w:color="auto" w:fill="F2F2F2" w:themeFill="background1" w:themeFillShade="F2"/>
          </w:tcPr>
          <w:p w14:paraId="1B0F4F39" w14:textId="2D042A64" w:rsidR="008A0979" w:rsidRPr="008A0979" w:rsidRDefault="008A0979" w:rsidP="000D4970">
            <w:r>
              <w:rPr>
                <w:rFonts w:hint="eastAsia"/>
              </w:rPr>
              <w:t>항목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355EEBF0" w14:textId="233BBD36" w:rsidR="008A0979" w:rsidRPr="008A0979" w:rsidRDefault="008A0979" w:rsidP="000D4970">
            <w:r>
              <w:rPr>
                <w:rFonts w:hint="eastAsia"/>
              </w:rPr>
              <w:t>설명</w:t>
            </w:r>
          </w:p>
        </w:tc>
      </w:tr>
      <w:tr w:rsidR="008A0979" w:rsidRPr="008A0979" w14:paraId="46D41CB1" w14:textId="77777777" w:rsidTr="008A0979">
        <w:tc>
          <w:tcPr>
            <w:tcW w:w="1496" w:type="dxa"/>
          </w:tcPr>
          <w:p w14:paraId="4051C468" w14:textId="77777777" w:rsidR="008A0979" w:rsidRPr="008A0979" w:rsidRDefault="008A0979" w:rsidP="000D4970">
            <w:r w:rsidRPr="008A0979">
              <w:rPr>
                <w:rFonts w:hint="eastAsia"/>
              </w:rPr>
              <w:t>n</w:t>
            </w:r>
            <w:r w:rsidRPr="008A0979">
              <w:t>ame</w:t>
            </w:r>
          </w:p>
        </w:tc>
        <w:tc>
          <w:tcPr>
            <w:tcW w:w="5228" w:type="dxa"/>
          </w:tcPr>
          <w:p w14:paraId="1BE8A379" w14:textId="5F9ED371" w:rsidR="008A0979" w:rsidRPr="008A0979" w:rsidRDefault="008A0979" w:rsidP="000D4970">
            <w:r w:rsidRPr="008A0979">
              <w:rPr>
                <w:rFonts w:hint="eastAsia"/>
              </w:rPr>
              <w:t>프로젝트 이름</w:t>
            </w:r>
          </w:p>
        </w:tc>
      </w:tr>
      <w:tr w:rsidR="008A0979" w:rsidRPr="008A0979" w14:paraId="21352DC5" w14:textId="77777777" w:rsidTr="008A0979">
        <w:tc>
          <w:tcPr>
            <w:tcW w:w="1496" w:type="dxa"/>
          </w:tcPr>
          <w:p w14:paraId="525D93EE" w14:textId="77777777" w:rsidR="008A0979" w:rsidRPr="008A0979" w:rsidRDefault="008A0979" w:rsidP="000D4970">
            <w:r w:rsidRPr="008A0979">
              <w:rPr>
                <w:rFonts w:hint="eastAsia"/>
              </w:rPr>
              <w:t>v</w:t>
            </w:r>
            <w:r w:rsidRPr="008A0979">
              <w:t>ersion</w:t>
            </w:r>
          </w:p>
        </w:tc>
        <w:tc>
          <w:tcPr>
            <w:tcW w:w="5228" w:type="dxa"/>
          </w:tcPr>
          <w:p w14:paraId="6B01054C" w14:textId="1AC0558D" w:rsidR="008A0979" w:rsidRPr="008A0979" w:rsidRDefault="008A0979" w:rsidP="000D4970">
            <w:r w:rsidRPr="008A0979">
              <w:rPr>
                <w:rFonts w:hint="eastAsia"/>
              </w:rPr>
              <w:t>프로젝트 버전</w:t>
            </w:r>
          </w:p>
        </w:tc>
      </w:tr>
      <w:tr w:rsidR="008A0979" w:rsidRPr="008A0979" w14:paraId="0D2ABA7F" w14:textId="77777777" w:rsidTr="008A0979">
        <w:tc>
          <w:tcPr>
            <w:tcW w:w="1496" w:type="dxa"/>
          </w:tcPr>
          <w:p w14:paraId="1029AD78" w14:textId="77777777" w:rsidR="008A0979" w:rsidRPr="008A0979" w:rsidRDefault="008A0979" w:rsidP="000D4970">
            <w:r w:rsidRPr="008A0979">
              <w:rPr>
                <w:rFonts w:hint="eastAsia"/>
              </w:rPr>
              <w:t>d</w:t>
            </w:r>
            <w:r w:rsidRPr="008A0979">
              <w:t>escription</w:t>
            </w:r>
          </w:p>
        </w:tc>
        <w:tc>
          <w:tcPr>
            <w:tcW w:w="5228" w:type="dxa"/>
          </w:tcPr>
          <w:p w14:paraId="29F09256" w14:textId="128BDD95" w:rsidR="008A0979" w:rsidRPr="008A0979" w:rsidRDefault="008A0979" w:rsidP="000D4970">
            <w:r w:rsidRPr="008A0979">
              <w:rPr>
                <w:rFonts w:hint="eastAsia"/>
              </w:rPr>
              <w:t>프로젝트 설명</w:t>
            </w:r>
          </w:p>
        </w:tc>
      </w:tr>
      <w:tr w:rsidR="008A0979" w:rsidRPr="008A0979" w14:paraId="6BC5E4F1" w14:textId="77777777" w:rsidTr="008A0979">
        <w:tc>
          <w:tcPr>
            <w:tcW w:w="1496" w:type="dxa"/>
          </w:tcPr>
          <w:p w14:paraId="3B415807" w14:textId="77777777" w:rsidR="008A0979" w:rsidRPr="008A0979" w:rsidRDefault="008A0979" w:rsidP="000D4970">
            <w:r w:rsidRPr="008A0979">
              <w:rPr>
                <w:rFonts w:hint="eastAsia"/>
              </w:rPr>
              <w:t>m</w:t>
            </w:r>
            <w:r w:rsidRPr="008A0979">
              <w:t>ain</w:t>
            </w:r>
          </w:p>
        </w:tc>
        <w:tc>
          <w:tcPr>
            <w:tcW w:w="5228" w:type="dxa"/>
          </w:tcPr>
          <w:p w14:paraId="54DADFBB" w14:textId="1C91703F" w:rsidR="008A0979" w:rsidRPr="008A0979" w:rsidRDefault="008A0979" w:rsidP="000D4970">
            <w:r w:rsidRPr="008A0979">
              <w:rPr>
                <w:rFonts w:hint="eastAsia"/>
              </w:rPr>
              <w:t>프로젝트의 실행이 시작될 첫 파일</w:t>
            </w:r>
          </w:p>
        </w:tc>
      </w:tr>
      <w:tr w:rsidR="00546D04" w:rsidRPr="008A0979" w14:paraId="1A616F45" w14:textId="77777777" w:rsidTr="008A0979">
        <w:tc>
          <w:tcPr>
            <w:tcW w:w="1496" w:type="dxa"/>
          </w:tcPr>
          <w:p w14:paraId="366367AB" w14:textId="5D443426" w:rsidR="00546D04" w:rsidRPr="008A0979" w:rsidRDefault="00546D04" w:rsidP="000D4970">
            <w:r>
              <w:rPr>
                <w:rFonts w:hint="eastAsia"/>
              </w:rPr>
              <w:t>s</w:t>
            </w:r>
            <w:r>
              <w:t>cripts</w:t>
            </w:r>
          </w:p>
        </w:tc>
        <w:tc>
          <w:tcPr>
            <w:tcW w:w="5228" w:type="dxa"/>
          </w:tcPr>
          <w:p w14:paraId="1E8CCB56" w14:textId="0DC13D8B" w:rsidR="00546D04" w:rsidRPr="008A0979" w:rsidRDefault="00546D04" w:rsidP="000D4970">
            <w:r>
              <w:rPr>
                <w:rFonts w:hint="eastAsia"/>
              </w:rPr>
              <w:t>프로젝트를 빌드</w:t>
            </w:r>
            <w:r w:rsidR="009325B4">
              <w:rPr>
                <w:rFonts w:hint="eastAsia"/>
              </w:rPr>
              <w:t>,</w:t>
            </w:r>
            <w:r w:rsidR="009325B4">
              <w:t xml:space="preserve"> </w:t>
            </w:r>
            <w:r w:rsidR="009325B4">
              <w:rPr>
                <w:rFonts w:hint="eastAsia"/>
              </w:rPr>
              <w:t>테스트,</w:t>
            </w:r>
            <w:r w:rsidR="009325B4">
              <w:t xml:space="preserve"> </w:t>
            </w:r>
            <w:r w:rsidR="009325B4">
              <w:rPr>
                <w:rFonts w:hint="eastAsia"/>
              </w:rPr>
              <w:t>실행하기 위한 명령</w:t>
            </w:r>
          </w:p>
        </w:tc>
      </w:tr>
      <w:tr w:rsidR="009325B4" w:rsidRPr="008A0979" w14:paraId="7D4372A0" w14:textId="77777777" w:rsidTr="008A0979">
        <w:tc>
          <w:tcPr>
            <w:tcW w:w="1496" w:type="dxa"/>
          </w:tcPr>
          <w:p w14:paraId="49990898" w14:textId="5105DAEB" w:rsidR="009325B4" w:rsidRDefault="009325B4" w:rsidP="000D4970">
            <w:r>
              <w:rPr>
                <w:rFonts w:hint="eastAsia"/>
              </w:rPr>
              <w:t>k</w:t>
            </w:r>
            <w:r>
              <w:t>eywords</w:t>
            </w:r>
          </w:p>
        </w:tc>
        <w:tc>
          <w:tcPr>
            <w:tcW w:w="5228" w:type="dxa"/>
          </w:tcPr>
          <w:p w14:paraId="0EEB8B16" w14:textId="33490A9D" w:rsidR="009325B4" w:rsidRDefault="009325B4" w:rsidP="000D4970">
            <w:r>
              <w:rPr>
                <w:rFonts w:hint="eastAsia"/>
              </w:rPr>
              <w:t xml:space="preserve">프로젝트의 </w:t>
            </w:r>
            <w:r w:rsidR="003725CC">
              <w:rPr>
                <w:rFonts w:hint="eastAsia"/>
              </w:rPr>
              <w:t>검</w:t>
            </w:r>
            <w:r>
              <w:rPr>
                <w:rFonts w:hint="eastAsia"/>
              </w:rPr>
              <w:t>색 키워드</w:t>
            </w:r>
          </w:p>
        </w:tc>
      </w:tr>
      <w:tr w:rsidR="009325B4" w:rsidRPr="008A0979" w14:paraId="5F1060B3" w14:textId="77777777" w:rsidTr="008A0979">
        <w:tc>
          <w:tcPr>
            <w:tcW w:w="1496" w:type="dxa"/>
          </w:tcPr>
          <w:p w14:paraId="165DF568" w14:textId="3815EE21" w:rsidR="009325B4" w:rsidRDefault="009325B4" w:rsidP="000D4970">
            <w:r>
              <w:rPr>
                <w:rFonts w:hint="eastAsia"/>
              </w:rPr>
              <w:t>a</w:t>
            </w:r>
            <w:r>
              <w:t>uthor</w:t>
            </w:r>
          </w:p>
        </w:tc>
        <w:tc>
          <w:tcPr>
            <w:tcW w:w="5228" w:type="dxa"/>
          </w:tcPr>
          <w:p w14:paraId="2D9C4503" w14:textId="7027F957" w:rsidR="009325B4" w:rsidRDefault="005715B1" w:rsidP="000D4970">
            <w:r>
              <w:rPr>
                <w:rFonts w:hint="eastAsia"/>
              </w:rPr>
              <w:t>작성자</w:t>
            </w:r>
          </w:p>
        </w:tc>
      </w:tr>
      <w:tr w:rsidR="005715B1" w:rsidRPr="008A0979" w14:paraId="39FDF7B0" w14:textId="77777777" w:rsidTr="008A0979">
        <w:tc>
          <w:tcPr>
            <w:tcW w:w="1496" w:type="dxa"/>
          </w:tcPr>
          <w:p w14:paraId="2E1CD690" w14:textId="7C0544C3" w:rsidR="005715B1" w:rsidRDefault="005715B1" w:rsidP="000D4970">
            <w:r>
              <w:rPr>
                <w:rFonts w:hint="eastAsia"/>
              </w:rPr>
              <w:t>l</w:t>
            </w:r>
            <w:r>
              <w:t>icense</w:t>
            </w:r>
          </w:p>
        </w:tc>
        <w:tc>
          <w:tcPr>
            <w:tcW w:w="5228" w:type="dxa"/>
          </w:tcPr>
          <w:p w14:paraId="236021D0" w14:textId="4081943A" w:rsidR="005715B1" w:rsidRDefault="005715B1" w:rsidP="000D4970">
            <w:r>
              <w:rPr>
                <w:rFonts w:hint="eastAsia"/>
              </w:rPr>
              <w:t>라이센스 정보</w:t>
            </w:r>
          </w:p>
        </w:tc>
      </w:tr>
      <w:tr w:rsidR="005715B1" w:rsidRPr="008A0979" w14:paraId="563C2C27" w14:textId="77777777" w:rsidTr="008A0979">
        <w:tc>
          <w:tcPr>
            <w:tcW w:w="1496" w:type="dxa"/>
          </w:tcPr>
          <w:p w14:paraId="12F66074" w14:textId="6433109D" w:rsidR="005715B1" w:rsidRDefault="005715B1" w:rsidP="000D4970">
            <w:r>
              <w:rPr>
                <w:rFonts w:hint="eastAsia"/>
              </w:rPr>
              <w:t>d</w:t>
            </w:r>
            <w:r>
              <w:t>evDependencies</w:t>
            </w:r>
          </w:p>
        </w:tc>
        <w:tc>
          <w:tcPr>
            <w:tcW w:w="5228" w:type="dxa"/>
          </w:tcPr>
          <w:p w14:paraId="10DF0129" w14:textId="1C65BB57" w:rsidR="005715B1" w:rsidRDefault="005715B1" w:rsidP="000D4970">
            <w:r>
              <w:rPr>
                <w:rFonts w:hint="eastAsia"/>
              </w:rPr>
              <w:t xml:space="preserve">프로젝트에 </w:t>
            </w:r>
            <w:r w:rsidR="00D41299">
              <w:rPr>
                <w:rFonts w:hint="eastAsia"/>
              </w:rPr>
              <w:t>필요한 라이브러리들 목록</w:t>
            </w:r>
          </w:p>
        </w:tc>
      </w:tr>
    </w:tbl>
    <w:p w14:paraId="6D7195C4" w14:textId="77777777" w:rsidR="00E2293F" w:rsidRPr="00984325" w:rsidRDefault="00E2293F" w:rsidP="00984325"/>
    <w:p w14:paraId="0EB90801" w14:textId="05D0BDC5" w:rsidR="00B8544F" w:rsidRDefault="00B8544F" w:rsidP="00B8544F"/>
    <w:p w14:paraId="340CD4C8" w14:textId="1FA95D22" w:rsidR="00D41299" w:rsidRDefault="00D41299" w:rsidP="00D41299">
      <w:pPr>
        <w:pStyle w:val="Heading3"/>
      </w:pPr>
      <w:r>
        <w:rPr>
          <w:rFonts w:hint="eastAsia"/>
        </w:rPr>
        <w:t>n</w:t>
      </w:r>
      <w:r>
        <w:t>ode_mo</w:t>
      </w:r>
      <w:r>
        <w:rPr>
          <w:rFonts w:hint="eastAsia"/>
        </w:rPr>
        <w:t>d</w:t>
      </w:r>
      <w:r>
        <w:t xml:space="preserve">ules </w:t>
      </w:r>
      <w:r>
        <w:rPr>
          <w:rFonts w:hint="eastAsia"/>
        </w:rPr>
        <w:t>폴더</w:t>
      </w:r>
    </w:p>
    <w:p w14:paraId="3F66A3F7" w14:textId="451FB0D0" w:rsidR="00D41299" w:rsidRDefault="00D41299" w:rsidP="00D41299">
      <w:r>
        <w:rPr>
          <w:rFonts w:hint="eastAsia"/>
        </w:rPr>
        <w:t xml:space="preserve">프로젝트에 필요한 라이브러리들이 자동으로 </w:t>
      </w:r>
      <w:r w:rsidR="00DA2A29">
        <w:rPr>
          <w:rFonts w:hint="eastAsia"/>
        </w:rPr>
        <w:t>저장되는 폴더</w:t>
      </w:r>
    </w:p>
    <w:p w14:paraId="6BCEEAFC" w14:textId="51697762" w:rsidR="00DA2A29" w:rsidRDefault="00DA2A29" w:rsidP="00D41299"/>
    <w:p w14:paraId="5615C530" w14:textId="367278EB" w:rsidR="006120F4" w:rsidRDefault="006120F4" w:rsidP="00D41299"/>
    <w:p w14:paraId="60959859" w14:textId="5DE1CC8C" w:rsidR="006120F4" w:rsidRDefault="006120F4" w:rsidP="006120F4">
      <w:pPr>
        <w:pStyle w:val="Heading3"/>
      </w:pPr>
      <w:r>
        <w:t xml:space="preserve">.eslintrc.json </w:t>
      </w:r>
      <w:r>
        <w:rPr>
          <w:rFonts w:hint="eastAsia"/>
        </w:rPr>
        <w:t>파일</w:t>
      </w:r>
    </w:p>
    <w:p w14:paraId="122E0E01" w14:textId="00ECA5FA" w:rsidR="007347BE" w:rsidRDefault="009A1631" w:rsidP="00F34C28">
      <w:r>
        <w:rPr>
          <w:rFonts w:hint="eastAsia"/>
        </w:rPr>
        <w:t>e</w:t>
      </w:r>
      <w:r>
        <w:t xml:space="preserve">slint </w:t>
      </w:r>
      <w:r>
        <w:rPr>
          <w:rFonts w:hint="eastAsia"/>
        </w:rPr>
        <w:t>설정 파일</w:t>
      </w:r>
    </w:p>
    <w:p w14:paraId="78BBE953" w14:textId="77777777" w:rsidR="006120F4" w:rsidRDefault="006120F4" w:rsidP="00F34C28"/>
    <w:p w14:paraId="79FA820A" w14:textId="0948C9E9" w:rsidR="009A1631" w:rsidRDefault="006B689D" w:rsidP="006B689D">
      <w:pPr>
        <w:pStyle w:val="Heading3"/>
      </w:pPr>
      <w:r>
        <w:rPr>
          <w:rFonts w:hint="eastAsia"/>
        </w:rPr>
        <w:t>p</w:t>
      </w:r>
      <w:r>
        <w:t>ackage-lock.</w:t>
      </w:r>
      <w:r>
        <w:rPr>
          <w:rFonts w:hint="eastAsia"/>
        </w:rPr>
        <w:t>j</w:t>
      </w:r>
      <w:r>
        <w:t>son</w:t>
      </w:r>
    </w:p>
    <w:p w14:paraId="4876AB36" w14:textId="62C26099" w:rsidR="006B689D" w:rsidRDefault="006B689D" w:rsidP="006B689D">
      <w:r>
        <w:rPr>
          <w:rFonts w:hint="eastAsia"/>
        </w:rPr>
        <w:t>프로젝트에 필요한 라이브러리들의 정확한 버전이 자동으로 등록되는 파일.</w:t>
      </w:r>
    </w:p>
    <w:p w14:paraId="46511AB9" w14:textId="1EC3E897" w:rsidR="006B689D" w:rsidRDefault="00E07C4C" w:rsidP="006B689D">
      <w:r>
        <w:rPr>
          <w:rFonts w:hint="eastAsia"/>
        </w:rPr>
        <w:t>이 파일은 자동으로 생성된다.</w:t>
      </w:r>
      <w:r>
        <w:t xml:space="preserve"> </w:t>
      </w:r>
    </w:p>
    <w:p w14:paraId="0F535F5E" w14:textId="6C2C1800" w:rsidR="007347BE" w:rsidRDefault="0084309E" w:rsidP="00F34C28">
      <w:r>
        <w:rPr>
          <w:rFonts w:hint="eastAsia"/>
        </w:rPr>
        <w:t>지금은 이 파일을 무시하자.</w:t>
      </w:r>
    </w:p>
    <w:p w14:paraId="72A19655" w14:textId="3C112F18" w:rsidR="0084309E" w:rsidRDefault="0084309E" w:rsidP="00F34C28"/>
    <w:p w14:paraId="5C23B185" w14:textId="26FAAD58" w:rsidR="0084309E" w:rsidRDefault="00714BE6" w:rsidP="00714BE6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203BF28" w14:textId="414EF2D2" w:rsidR="00D048CC" w:rsidRDefault="004A4E3D" w:rsidP="00B520A1">
      <w:pPr>
        <w:pStyle w:val="Heading1"/>
      </w:pPr>
      <w:bookmarkStart w:id="35" w:name="_Toc128947329"/>
      <w:r>
        <w:rPr>
          <w:rFonts w:hint="eastAsia"/>
        </w:rPr>
        <w:lastRenderedPageBreak/>
        <w:t>반복문</w:t>
      </w:r>
      <w:bookmarkEnd w:id="35"/>
    </w:p>
    <w:p w14:paraId="0CC649B2" w14:textId="77777777" w:rsidR="004A4E3D" w:rsidRPr="004A4E3D" w:rsidRDefault="004A4E3D" w:rsidP="004A4E3D"/>
    <w:p w14:paraId="6C6C19F2" w14:textId="7888448A" w:rsidR="00D048CC" w:rsidRDefault="00D048CC" w:rsidP="00D048CC">
      <w:pPr>
        <w:pStyle w:val="Heading2"/>
      </w:pPr>
      <w:bookmarkStart w:id="36" w:name="_Toc128947330"/>
      <w:r>
        <w:rPr>
          <w:rFonts w:hint="eastAsia"/>
        </w:rPr>
        <w:t>c</w:t>
      </w:r>
      <w:r>
        <w:t xml:space="preserve">hap02 </w:t>
      </w:r>
      <w:r>
        <w:rPr>
          <w:rFonts w:hint="eastAsia"/>
        </w:rPr>
        <w:t>폴더 생성</w:t>
      </w:r>
      <w:bookmarkEnd w:id="36"/>
    </w:p>
    <w:p w14:paraId="1EBA5FB7" w14:textId="6EF6B370" w:rsidR="00D048CC" w:rsidRDefault="00D048CC" w:rsidP="00D048CC"/>
    <w:p w14:paraId="094EC63A" w14:textId="090D2794" w:rsidR="00D048CC" w:rsidRDefault="00D048CC" w:rsidP="00D048CC">
      <w:r>
        <w:rPr>
          <w:rFonts w:hint="eastAsia"/>
        </w:rPr>
        <w:t>n</w:t>
      </w:r>
      <w:r>
        <w:t xml:space="preserve">ode1 </w:t>
      </w:r>
      <w:r>
        <w:rPr>
          <w:rFonts w:hint="eastAsia"/>
        </w:rPr>
        <w:t xml:space="preserve">프로젝트 폴더 아래에 </w:t>
      </w:r>
      <w:r>
        <w:t xml:space="preserve">chap02 </w:t>
      </w:r>
      <w:r>
        <w:rPr>
          <w:rFonts w:hint="eastAsia"/>
        </w:rPr>
        <w:t xml:space="preserve">폴더를 </w:t>
      </w:r>
      <w:r w:rsidR="004F2395">
        <w:rPr>
          <w:rFonts w:hint="eastAsia"/>
        </w:rPr>
        <w:t>만들자</w:t>
      </w:r>
      <w:r>
        <w:rPr>
          <w:rFonts w:hint="eastAsia"/>
        </w:rPr>
        <w:t>.</w:t>
      </w:r>
    </w:p>
    <w:p w14:paraId="50D537DD" w14:textId="03629E65" w:rsidR="00D048CC" w:rsidRDefault="00D30C0D" w:rsidP="00D048CC">
      <w:r w:rsidRPr="00D30C0D">
        <w:rPr>
          <w:noProof/>
        </w:rPr>
        <w:drawing>
          <wp:inline distT="0" distB="0" distL="0" distR="0" wp14:anchorId="0E7FF309" wp14:editId="5D9B52D8">
            <wp:extent cx="2867425" cy="2124371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34A6" w14:textId="2CB45F82" w:rsidR="00D23907" w:rsidRDefault="00D23907" w:rsidP="00D23907">
      <w:r>
        <w:rPr>
          <w:rFonts w:hint="eastAsia"/>
        </w:rPr>
        <w:t>n</w:t>
      </w:r>
      <w:r>
        <w:t xml:space="preserve">ode1 </w:t>
      </w:r>
      <w:r>
        <w:rPr>
          <w:rFonts w:hint="eastAsia"/>
        </w:rPr>
        <w:t>폴더를 클릭하고,</w:t>
      </w:r>
      <w:r>
        <w:t xml:space="preserve"> </w:t>
      </w:r>
      <w:r w:rsidR="00A01664">
        <w:rPr>
          <w:rFonts w:hint="eastAsia"/>
        </w:rPr>
        <w:t>폴더 생성 버튼을 클릭하자.</w:t>
      </w:r>
    </w:p>
    <w:p w14:paraId="1EC0C676" w14:textId="648A543D" w:rsidR="004F215D" w:rsidRDefault="004F215D" w:rsidP="00D23907"/>
    <w:p w14:paraId="29CE8AEB" w14:textId="73B41C47" w:rsidR="004F215D" w:rsidRDefault="004F215D" w:rsidP="00D23907"/>
    <w:p w14:paraId="5FADD7DC" w14:textId="75B8FAA1" w:rsidR="004F215D" w:rsidRDefault="004F215D" w:rsidP="004F215D">
      <w:pPr>
        <w:pStyle w:val="Heading2"/>
      </w:pPr>
      <w:bookmarkStart w:id="37" w:name="_Toc128947331"/>
      <w:r>
        <w:rPr>
          <w:rFonts w:hint="eastAsia"/>
        </w:rPr>
        <w:t>c</w:t>
      </w:r>
      <w:r>
        <w:t xml:space="preserve">hap02 </w:t>
      </w:r>
      <w:r>
        <w:rPr>
          <w:rFonts w:hint="eastAsia"/>
        </w:rPr>
        <w:t>폴더 아래 파일 생성</w:t>
      </w:r>
      <w:bookmarkEnd w:id="37"/>
    </w:p>
    <w:p w14:paraId="5473F097" w14:textId="30D1C866" w:rsidR="004F215D" w:rsidRDefault="004F215D" w:rsidP="004F215D">
      <w:r w:rsidRPr="004F215D">
        <w:rPr>
          <w:noProof/>
        </w:rPr>
        <w:drawing>
          <wp:inline distT="0" distB="0" distL="0" distR="0" wp14:anchorId="66906E8A" wp14:editId="4DEDA4A2">
            <wp:extent cx="2867425" cy="2333951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B9F5" w14:textId="57189C92" w:rsidR="004F215D" w:rsidRDefault="004F215D" w:rsidP="004F215D">
      <w:r>
        <w:rPr>
          <w:rFonts w:hint="eastAsia"/>
        </w:rPr>
        <w:t>c</w:t>
      </w:r>
      <w:r>
        <w:t xml:space="preserve">hap02 </w:t>
      </w:r>
      <w:r>
        <w:rPr>
          <w:rFonts w:hint="eastAsia"/>
        </w:rPr>
        <w:t>폴더를 클릭하고,</w:t>
      </w:r>
      <w:r>
        <w:t xml:space="preserve"> </w:t>
      </w:r>
      <w:r>
        <w:rPr>
          <w:rFonts w:hint="eastAsia"/>
        </w:rPr>
        <w:t>파일 생성 버튼을 클릭하자.</w:t>
      </w:r>
    </w:p>
    <w:p w14:paraId="663B62FB" w14:textId="77777777" w:rsidR="004F215D" w:rsidRPr="004F215D" w:rsidRDefault="004F215D" w:rsidP="004F215D"/>
    <w:p w14:paraId="79634B99" w14:textId="0F511E23" w:rsidR="004F215D" w:rsidRDefault="004F215D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5DE18C7" w14:textId="646986D2" w:rsidR="009A5FC6" w:rsidRDefault="009A5FC6" w:rsidP="009A5FC6"/>
    <w:p w14:paraId="3F66224C" w14:textId="527B6ACA" w:rsidR="009A5FC6" w:rsidRDefault="004F215D" w:rsidP="009A5FC6">
      <w:pPr>
        <w:pStyle w:val="Heading2"/>
      </w:pPr>
      <w:bookmarkStart w:id="38" w:name="_Toc128947332"/>
      <w:r>
        <w:rPr>
          <w:rFonts w:hint="eastAsia"/>
        </w:rPr>
        <w:t>f</w:t>
      </w:r>
      <w:r>
        <w:t xml:space="preserve">or </w:t>
      </w:r>
      <w:r>
        <w:rPr>
          <w:rFonts w:hint="eastAsia"/>
        </w:rPr>
        <w:t>문</w:t>
      </w:r>
      <w:bookmarkEnd w:id="38"/>
    </w:p>
    <w:p w14:paraId="7C3E83DF" w14:textId="77777777" w:rsidR="003A35F4" w:rsidRDefault="003A35F4" w:rsidP="009A5FC6"/>
    <w:p w14:paraId="412E65D2" w14:textId="34FA049D" w:rsidR="009A5FC6" w:rsidRDefault="00A47A46" w:rsidP="009A5FC6">
      <w:pPr>
        <w:pStyle w:val="Heading3"/>
      </w:pPr>
      <w:r>
        <w:rPr>
          <w:rFonts w:hint="eastAsia"/>
        </w:rPr>
        <w:t>f</w:t>
      </w:r>
      <w:r>
        <w:t>or1.js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8551F" w14:paraId="5AEC82C7" w14:textId="77777777" w:rsidTr="0028551F">
        <w:tc>
          <w:tcPr>
            <w:tcW w:w="10456" w:type="dxa"/>
          </w:tcPr>
          <w:p w14:paraId="7A7B4542" w14:textId="77777777" w:rsidR="00391F17" w:rsidRPr="00391F17" w:rsidRDefault="00391F17" w:rsidP="00391F17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391F17">
              <w:rPr>
                <w:rFonts w:ascii="Consolas" w:eastAsia="굴림" w:hAnsi="Consolas" w:cs="굴림"/>
                <w:color w:val="AF00DB"/>
                <w:kern w:val="0"/>
                <w:sz w:val="21"/>
                <w:szCs w:val="21"/>
              </w:rPr>
              <w:t>for</w:t>
            </w:r>
            <w:r w:rsidRPr="00391F17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(</w:t>
            </w:r>
            <w:r w:rsidRPr="00391F17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let</w:t>
            </w:r>
            <w:r w:rsidRPr="00391F17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391F17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391F17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391F17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0</w:t>
            </w:r>
            <w:r w:rsidRPr="00391F17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 </w:t>
            </w:r>
            <w:r w:rsidRPr="00391F17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391F17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&lt; </w:t>
            </w:r>
            <w:r w:rsidRPr="00391F17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10</w:t>
            </w:r>
            <w:r w:rsidRPr="00391F17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 ++</w:t>
            </w:r>
            <w:r w:rsidRPr="00391F17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391F17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</w:t>
            </w:r>
          </w:p>
          <w:p w14:paraId="661CF34E" w14:textId="77777777" w:rsidR="00391F17" w:rsidRPr="00391F17" w:rsidRDefault="00391F17" w:rsidP="00391F17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391F17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</w:t>
            </w:r>
            <w:r w:rsidRPr="00391F17">
              <w:rPr>
                <w:rFonts w:ascii="Consolas" w:eastAsia="굴림" w:hAnsi="Consolas" w:cs="굴림"/>
                <w:color w:val="267F99"/>
                <w:kern w:val="0"/>
                <w:sz w:val="21"/>
                <w:szCs w:val="21"/>
              </w:rPr>
              <w:t>console</w:t>
            </w:r>
            <w:r w:rsidRPr="00391F17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391F17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391F17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391F17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391F17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57C92710" w14:textId="77777777" w:rsidR="0028551F" w:rsidRPr="00391F17" w:rsidRDefault="0028551F" w:rsidP="00A47A46"/>
        </w:tc>
      </w:tr>
    </w:tbl>
    <w:p w14:paraId="768FCB81" w14:textId="24AD5CC3" w:rsidR="00A47A46" w:rsidRDefault="00A47A46" w:rsidP="00A47A46"/>
    <w:p w14:paraId="29CC6222" w14:textId="377DF55B" w:rsidR="004B2CDF" w:rsidRDefault="004B2CDF" w:rsidP="00A47A46">
      <w:r>
        <w:rPr>
          <w:rFonts w:hint="eastAsia"/>
        </w:rPr>
        <w:t>지역 변수 선언 키워드</w:t>
      </w:r>
      <w:r w:rsidR="004E0A86">
        <w:rPr>
          <w:rFonts w:hint="eastAsia"/>
        </w:rPr>
        <w:t>가</w:t>
      </w:r>
      <w:r>
        <w:rPr>
          <w:rFonts w:hint="eastAsia"/>
        </w:rPr>
        <w:t xml:space="preserve"> </w:t>
      </w:r>
      <w:r>
        <w:t xml:space="preserve">let </w:t>
      </w:r>
      <w:r w:rsidR="004E0A86">
        <w:rPr>
          <w:rFonts w:hint="eastAsia"/>
        </w:rPr>
        <w:t>임</w:t>
      </w:r>
      <w:r>
        <w:rPr>
          <w:rFonts w:hint="eastAsia"/>
        </w:rPr>
        <w:t>에 주의하자.</w:t>
      </w:r>
    </w:p>
    <w:p w14:paraId="0C4D1AB3" w14:textId="28DA8AF4" w:rsidR="00912FFA" w:rsidRDefault="00912FFA" w:rsidP="00A47A46">
      <w:r>
        <w:t xml:space="preserve">javascript </w:t>
      </w:r>
      <w:r>
        <w:rPr>
          <w:rFonts w:hint="eastAsia"/>
        </w:rPr>
        <w:t>언어는 변수를 선언할 때</w:t>
      </w:r>
      <w:r>
        <w:t xml:space="preserve">, </w:t>
      </w:r>
      <w:r>
        <w:rPr>
          <w:rFonts w:hint="eastAsia"/>
        </w:rPr>
        <w:t>변수의 타입을 지정하지 않는다</w:t>
      </w:r>
      <w:r>
        <w:t>.</w:t>
      </w:r>
    </w:p>
    <w:p w14:paraId="63118E5A" w14:textId="77777777" w:rsidR="00571849" w:rsidRPr="00571849" w:rsidRDefault="00571849" w:rsidP="00A47A46"/>
    <w:p w14:paraId="312D8F1E" w14:textId="46D2C30F" w:rsidR="0049327E" w:rsidRDefault="00395B97" w:rsidP="00A47A46">
      <w:r w:rsidRPr="0049327E">
        <w:rPr>
          <w:b/>
          <w:bCs/>
        </w:rPr>
        <w:t>int i</w:t>
      </w:r>
      <w:r w:rsidR="00AB6539" w:rsidRPr="0049327E">
        <w:rPr>
          <w:b/>
          <w:bCs/>
        </w:rPr>
        <w:t xml:space="preserve"> = 0</w:t>
      </w:r>
      <w:r w:rsidR="003A1FB5" w:rsidRPr="0049327E">
        <w:rPr>
          <w:b/>
          <w:bCs/>
        </w:rPr>
        <w:t>;</w:t>
      </w:r>
      <w:r>
        <w:t xml:space="preserve"> </w:t>
      </w:r>
      <w:r w:rsidR="0049327E">
        <w:rPr>
          <w:rFonts w:hint="eastAsia"/>
        </w:rPr>
        <w:t xml:space="preserve">문법 </w:t>
      </w:r>
      <w:r>
        <w:rPr>
          <w:rFonts w:hint="eastAsia"/>
        </w:rPr>
        <w:t>오류</w:t>
      </w:r>
    </w:p>
    <w:p w14:paraId="27D2EA6C" w14:textId="1B1BE061" w:rsidR="00395B97" w:rsidRDefault="00395B97" w:rsidP="00A47A46">
      <w:r w:rsidRPr="0049327E">
        <w:rPr>
          <w:b/>
          <w:bCs/>
        </w:rPr>
        <w:t>let i</w:t>
      </w:r>
      <w:r w:rsidR="00AB6539" w:rsidRPr="0049327E">
        <w:rPr>
          <w:b/>
          <w:bCs/>
        </w:rPr>
        <w:t xml:space="preserve"> = 0</w:t>
      </w:r>
      <w:r w:rsidR="003A1FB5" w:rsidRPr="0049327E">
        <w:rPr>
          <w:b/>
          <w:bCs/>
        </w:rPr>
        <w:t>;</w:t>
      </w:r>
      <w:r>
        <w:t xml:space="preserve"> </w:t>
      </w:r>
      <w:r w:rsidR="00571849">
        <w:rPr>
          <w:rFonts w:hint="eastAsia"/>
        </w:rPr>
        <w:t>O</w:t>
      </w:r>
      <w:r w:rsidR="00571849">
        <w:t>k</w:t>
      </w:r>
      <w:r>
        <w:rPr>
          <w:rFonts w:hint="eastAsia"/>
        </w:rPr>
        <w:t>.</w:t>
      </w:r>
    </w:p>
    <w:p w14:paraId="0B0C7F75" w14:textId="77777777" w:rsidR="00375EA7" w:rsidRDefault="00375EA7" w:rsidP="00A47A46"/>
    <w:p w14:paraId="2D5FDFEA" w14:textId="7F5FE790" w:rsidR="00375EA7" w:rsidRDefault="003A1FB5" w:rsidP="00A47A46">
      <w:r w:rsidRPr="00375EA7">
        <w:rPr>
          <w:rFonts w:hint="eastAsia"/>
          <w:b/>
          <w:bCs/>
        </w:rPr>
        <w:t>S</w:t>
      </w:r>
      <w:r w:rsidRPr="00375EA7">
        <w:rPr>
          <w:b/>
          <w:bCs/>
        </w:rPr>
        <w:t>tring s</w:t>
      </w:r>
      <w:r w:rsidR="00AB6539" w:rsidRPr="00375EA7">
        <w:rPr>
          <w:b/>
          <w:bCs/>
        </w:rPr>
        <w:t xml:space="preserve"> = "hello"</w:t>
      </w:r>
      <w:r w:rsidRPr="00375EA7">
        <w:rPr>
          <w:b/>
          <w:bCs/>
        </w:rPr>
        <w:t>;</w:t>
      </w:r>
      <w:r>
        <w:t xml:space="preserve"> </w:t>
      </w:r>
      <w:r w:rsidR="00571849">
        <w:rPr>
          <w:rFonts w:hint="eastAsia"/>
        </w:rPr>
        <w:t xml:space="preserve">문법 </w:t>
      </w:r>
      <w:r>
        <w:rPr>
          <w:rFonts w:hint="eastAsia"/>
        </w:rPr>
        <w:t>오류</w:t>
      </w:r>
      <w:r>
        <w:t xml:space="preserve"> </w:t>
      </w:r>
    </w:p>
    <w:p w14:paraId="27980606" w14:textId="1759C8F8" w:rsidR="003A1FB5" w:rsidRPr="00912FFA" w:rsidRDefault="003A1FB5" w:rsidP="00A47A46">
      <w:r w:rsidRPr="00375EA7">
        <w:rPr>
          <w:b/>
          <w:bCs/>
        </w:rPr>
        <w:t>let s</w:t>
      </w:r>
      <w:r w:rsidR="00AB6539" w:rsidRPr="00375EA7">
        <w:rPr>
          <w:b/>
          <w:bCs/>
        </w:rPr>
        <w:t xml:space="preserve"> = "hello"</w:t>
      </w:r>
      <w:r w:rsidRPr="00375EA7">
        <w:rPr>
          <w:b/>
          <w:bCs/>
        </w:rPr>
        <w:t>;</w:t>
      </w:r>
      <w:r>
        <w:t xml:space="preserve"> </w:t>
      </w:r>
      <w:r w:rsidR="00375EA7">
        <w:rPr>
          <w:rFonts w:hint="eastAsia"/>
        </w:rPr>
        <w:t xml:space="preserve"> </w:t>
      </w:r>
      <w:r w:rsidR="00375EA7">
        <w:t xml:space="preserve">  Ok</w:t>
      </w:r>
    </w:p>
    <w:p w14:paraId="4548C29A" w14:textId="52052E74" w:rsidR="004B2CDF" w:rsidRDefault="004B2CDF" w:rsidP="00A47A46"/>
    <w:p w14:paraId="2BD3FD12" w14:textId="27FAAF99" w:rsidR="00146BA1" w:rsidRDefault="00146BA1" w:rsidP="00A47A46">
      <w:r>
        <w:t>let</w:t>
      </w:r>
      <w:r>
        <w:rPr>
          <w:rFonts w:hint="eastAsia"/>
        </w:rPr>
        <w:t xml:space="preserve">을 제외하면 </w:t>
      </w:r>
      <w:r>
        <w:t xml:space="preserve">for </w:t>
      </w:r>
      <w:r>
        <w:rPr>
          <w:rFonts w:hint="eastAsia"/>
        </w:rPr>
        <w:t xml:space="preserve">문의 문법은 </w:t>
      </w:r>
      <w:r>
        <w:t>java</w:t>
      </w:r>
      <w:r>
        <w:rPr>
          <w:rFonts w:hint="eastAsia"/>
        </w:rPr>
        <w:t>와 동일하다.</w:t>
      </w:r>
    </w:p>
    <w:p w14:paraId="572F370E" w14:textId="77777777" w:rsidR="00146BA1" w:rsidRPr="00AB6539" w:rsidRDefault="00146BA1" w:rsidP="00A47A46"/>
    <w:p w14:paraId="007F09F3" w14:textId="77777777" w:rsidR="004B2CDF" w:rsidRDefault="004B2CDF" w:rsidP="00A47A46"/>
    <w:p w14:paraId="5129185A" w14:textId="633A7E5A" w:rsidR="00391F17" w:rsidRDefault="00391F17" w:rsidP="00046218">
      <w:pPr>
        <w:pStyle w:val="Heading3"/>
      </w:pPr>
      <w:r>
        <w:rPr>
          <w:rFonts w:hint="eastAsia"/>
        </w:rPr>
        <w:t>실행</w:t>
      </w:r>
    </w:p>
    <w:p w14:paraId="67DCF403" w14:textId="71CBDB46" w:rsidR="009D4DAE" w:rsidRDefault="00582126" w:rsidP="00A47A46">
      <w:r>
        <w:rPr>
          <w:noProof/>
        </w:rPr>
        <w:drawing>
          <wp:inline distT="0" distB="0" distL="0" distR="0" wp14:anchorId="34A7F2C8" wp14:editId="347F7498">
            <wp:extent cx="6645910" cy="38614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2CC4" w14:textId="77777777" w:rsidR="009D4DAE" w:rsidRPr="009D4DAE" w:rsidRDefault="009D4DAE" w:rsidP="00A47A46"/>
    <w:p w14:paraId="0D7E8996" w14:textId="2DCEC729" w:rsidR="003D7F50" w:rsidRDefault="003D7F50" w:rsidP="00F34C28"/>
    <w:p w14:paraId="70BB4E74" w14:textId="5CBD9AD2" w:rsidR="00830A75" w:rsidRDefault="00830A75" w:rsidP="00F34C28"/>
    <w:p w14:paraId="70E94CAB" w14:textId="412F28EB" w:rsidR="00830A75" w:rsidRDefault="00830A75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49418F52" w14:textId="5FD774FA" w:rsidR="00830A75" w:rsidRDefault="00830A75" w:rsidP="00830A75">
      <w:pPr>
        <w:pStyle w:val="Heading3"/>
      </w:pPr>
      <w:r>
        <w:rPr>
          <w:rFonts w:hint="eastAsia"/>
        </w:rPr>
        <w:lastRenderedPageBreak/>
        <w:t>f</w:t>
      </w:r>
      <w:r>
        <w:t>or2.js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30A75" w14:paraId="65CFB852" w14:textId="77777777" w:rsidTr="00830A75">
        <w:tc>
          <w:tcPr>
            <w:tcW w:w="10456" w:type="dxa"/>
          </w:tcPr>
          <w:p w14:paraId="7F2DD622" w14:textId="77777777" w:rsidR="00830A75" w:rsidRPr="00830A75" w:rsidRDefault="00830A75" w:rsidP="00830A75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830A75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let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830A75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s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830A75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"hello world"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1C7CD37C" w14:textId="77777777" w:rsidR="00830A75" w:rsidRPr="00830A75" w:rsidRDefault="00830A75" w:rsidP="00830A75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830A75">
              <w:rPr>
                <w:rFonts w:ascii="Consolas" w:eastAsia="굴림" w:hAnsi="Consolas" w:cs="굴림"/>
                <w:color w:val="AF00DB"/>
                <w:kern w:val="0"/>
                <w:sz w:val="21"/>
                <w:szCs w:val="21"/>
              </w:rPr>
              <w:t>for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(</w:t>
            </w:r>
            <w:r w:rsidRPr="00830A75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let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830A75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830A75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0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 </w:t>
            </w:r>
            <w:r w:rsidRPr="00830A75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&lt; </w:t>
            </w:r>
            <w:r w:rsidRPr="00830A75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s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830A75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length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 ++</w:t>
            </w:r>
            <w:r w:rsidRPr="00830A75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 {</w:t>
            </w:r>
          </w:p>
          <w:p w14:paraId="7BC9FCB5" w14:textId="77777777" w:rsidR="00830A75" w:rsidRPr="00830A75" w:rsidRDefault="00830A75" w:rsidP="00830A75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</w:t>
            </w:r>
            <w:r w:rsidRPr="00830A75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let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830A75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ch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830A75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s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[</w:t>
            </w:r>
            <w:r w:rsidRPr="00830A75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];</w:t>
            </w:r>
          </w:p>
          <w:p w14:paraId="0EF0A298" w14:textId="77777777" w:rsidR="00830A75" w:rsidRPr="00830A75" w:rsidRDefault="00830A75" w:rsidP="00830A75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</w:t>
            </w:r>
            <w:r w:rsidRPr="00830A75">
              <w:rPr>
                <w:rFonts w:ascii="Consolas" w:eastAsia="굴림" w:hAnsi="Consolas" w:cs="굴림"/>
                <w:color w:val="267F99"/>
                <w:kern w:val="0"/>
                <w:sz w:val="21"/>
                <w:szCs w:val="21"/>
              </w:rPr>
              <w:t>console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830A75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830A75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ch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409A57FE" w14:textId="77777777" w:rsidR="00830A75" w:rsidRPr="00830A75" w:rsidRDefault="00830A75" w:rsidP="00830A75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}</w:t>
            </w:r>
          </w:p>
          <w:p w14:paraId="1C6B9214" w14:textId="77777777" w:rsidR="00830A75" w:rsidRDefault="00830A75" w:rsidP="00830A75"/>
        </w:tc>
      </w:tr>
    </w:tbl>
    <w:p w14:paraId="67AF8571" w14:textId="1D02A3BE" w:rsidR="00830A75" w:rsidRDefault="00830A75" w:rsidP="00830A75"/>
    <w:p w14:paraId="09507808" w14:textId="5CA904BB" w:rsidR="0022306A" w:rsidRDefault="0022306A" w:rsidP="00830A75">
      <w:pPr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830A75">
        <w:rPr>
          <w:rFonts w:ascii="Consolas" w:eastAsia="굴림" w:hAnsi="Consolas" w:cs="굴림"/>
          <w:color w:val="0000FF"/>
          <w:kern w:val="0"/>
          <w:sz w:val="21"/>
          <w:szCs w:val="21"/>
        </w:rPr>
        <w:t>let</w:t>
      </w:r>
      <w:r w:rsidRPr="00830A75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830A75">
        <w:rPr>
          <w:rFonts w:ascii="Consolas" w:eastAsia="굴림" w:hAnsi="Consolas" w:cs="굴림"/>
          <w:color w:val="001080"/>
          <w:kern w:val="0"/>
          <w:sz w:val="21"/>
          <w:szCs w:val="21"/>
        </w:rPr>
        <w:t>s</w:t>
      </w:r>
      <w:r w:rsidRPr="00830A75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830A75">
        <w:rPr>
          <w:rFonts w:ascii="Consolas" w:eastAsia="굴림" w:hAnsi="Consolas" w:cs="굴림"/>
          <w:color w:val="A31515"/>
          <w:kern w:val="0"/>
          <w:sz w:val="21"/>
          <w:szCs w:val="21"/>
        </w:rPr>
        <w:t>"hello world"</w:t>
      </w:r>
      <w:r w:rsidRPr="00830A75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5B276D2C" w14:textId="3CBEE9FB" w:rsidR="0022306A" w:rsidRDefault="0022306A" w:rsidP="00830A75">
      <w:pPr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지역변수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>s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에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 w:rsidR="00182F31" w:rsidRPr="00830A75">
        <w:rPr>
          <w:rFonts w:ascii="Consolas" w:eastAsia="굴림" w:hAnsi="Consolas" w:cs="굴림"/>
          <w:color w:val="A31515"/>
          <w:kern w:val="0"/>
          <w:sz w:val="21"/>
          <w:szCs w:val="21"/>
        </w:rPr>
        <w:t>"hello world"</w:t>
      </w:r>
      <w:r w:rsidR="00182F31">
        <w:rPr>
          <w:rFonts w:ascii="Consolas" w:eastAsia="굴림" w:hAnsi="Consolas" w:cs="굴림"/>
          <w:color w:val="A3151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문자열이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대입된다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.</w:t>
      </w:r>
    </w:p>
    <w:p w14:paraId="0323217F" w14:textId="67EA3BA2" w:rsidR="00182F31" w:rsidRDefault="00182F31" w:rsidP="00830A75">
      <w:pPr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 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문자열은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객체이다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.</w:t>
      </w:r>
    </w:p>
    <w:p w14:paraId="1FFE9E3B" w14:textId="0608F1E3" w:rsidR="00182F31" w:rsidRDefault="00182F31" w:rsidP="00830A75">
      <w:pPr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20344AA3" w14:textId="58E3B8D6" w:rsidR="00182F31" w:rsidRDefault="005975D0" w:rsidP="00830A75">
      <w:pPr>
        <w:rPr>
          <w:rFonts w:ascii="Consolas" w:eastAsia="굴림" w:hAnsi="Consolas" w:cs="굴림"/>
          <w:color w:val="001080"/>
          <w:kern w:val="0"/>
          <w:sz w:val="21"/>
          <w:szCs w:val="21"/>
        </w:rPr>
      </w:pPr>
      <w:r w:rsidRPr="00830A75">
        <w:rPr>
          <w:rFonts w:ascii="Consolas" w:eastAsia="굴림" w:hAnsi="Consolas" w:cs="굴림"/>
          <w:color w:val="001080"/>
          <w:kern w:val="0"/>
          <w:sz w:val="21"/>
          <w:szCs w:val="21"/>
        </w:rPr>
        <w:t>s</w:t>
      </w:r>
      <w:r w:rsidRPr="00830A75">
        <w:rPr>
          <w:rFonts w:ascii="Consolas" w:eastAsia="굴림" w:hAnsi="Consolas" w:cs="굴림"/>
          <w:color w:val="000000"/>
          <w:kern w:val="0"/>
          <w:sz w:val="21"/>
          <w:szCs w:val="21"/>
        </w:rPr>
        <w:t>.</w:t>
      </w:r>
      <w:r w:rsidRPr="00830A75">
        <w:rPr>
          <w:rFonts w:ascii="Consolas" w:eastAsia="굴림" w:hAnsi="Consolas" w:cs="굴림"/>
          <w:color w:val="001080"/>
          <w:kern w:val="0"/>
          <w:sz w:val="21"/>
          <w:szCs w:val="21"/>
        </w:rPr>
        <w:t>length</w:t>
      </w:r>
    </w:p>
    <w:p w14:paraId="3336BEB6" w14:textId="60A6F3D3" w:rsidR="005975D0" w:rsidRPr="00182F31" w:rsidRDefault="005975D0" w:rsidP="00830A75">
      <w:pPr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108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>문자열</w:t>
      </w: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>객체의</w:t>
      </w: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 xml:space="preserve"> l</w:t>
      </w:r>
      <w:r>
        <w:rPr>
          <w:rFonts w:ascii="Consolas" w:eastAsia="굴림" w:hAnsi="Consolas" w:cs="굴림"/>
          <w:color w:val="001080"/>
          <w:kern w:val="0"/>
          <w:sz w:val="21"/>
          <w:szCs w:val="21"/>
        </w:rPr>
        <w:t xml:space="preserve">ength </w:t>
      </w: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>속성의</w:t>
      </w: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>값은</w:t>
      </w: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>문자열의</w:t>
      </w: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>길이이다</w:t>
      </w: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>.</w:t>
      </w:r>
    </w:p>
    <w:p w14:paraId="0A532C7D" w14:textId="45DA70F6" w:rsidR="0022306A" w:rsidRDefault="0022306A" w:rsidP="00830A75"/>
    <w:p w14:paraId="49E7D291" w14:textId="734BE468" w:rsidR="009D5588" w:rsidRDefault="009D5588" w:rsidP="009D5588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830A75">
        <w:rPr>
          <w:rFonts w:ascii="Consolas" w:eastAsia="굴림" w:hAnsi="Consolas" w:cs="굴림"/>
          <w:color w:val="0000FF"/>
          <w:kern w:val="0"/>
          <w:sz w:val="21"/>
          <w:szCs w:val="21"/>
        </w:rPr>
        <w:t>let</w:t>
      </w:r>
      <w:r w:rsidRPr="00830A75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830A75">
        <w:rPr>
          <w:rFonts w:ascii="Consolas" w:eastAsia="굴림" w:hAnsi="Consolas" w:cs="굴림"/>
          <w:color w:val="001080"/>
          <w:kern w:val="0"/>
          <w:sz w:val="21"/>
          <w:szCs w:val="21"/>
        </w:rPr>
        <w:t>ch</w:t>
      </w:r>
      <w:r w:rsidRPr="00830A75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830A75">
        <w:rPr>
          <w:rFonts w:ascii="Consolas" w:eastAsia="굴림" w:hAnsi="Consolas" w:cs="굴림"/>
          <w:color w:val="001080"/>
          <w:kern w:val="0"/>
          <w:sz w:val="21"/>
          <w:szCs w:val="21"/>
        </w:rPr>
        <w:t>s</w:t>
      </w:r>
      <w:r w:rsidRPr="00830A75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830A75">
        <w:rPr>
          <w:rFonts w:ascii="Consolas" w:eastAsia="굴림" w:hAnsi="Consolas" w:cs="굴림"/>
          <w:color w:val="001080"/>
          <w:kern w:val="0"/>
          <w:sz w:val="21"/>
          <w:szCs w:val="21"/>
        </w:rPr>
        <w:t>i</w:t>
      </w:r>
      <w:r w:rsidRPr="00830A75">
        <w:rPr>
          <w:rFonts w:ascii="Consolas" w:eastAsia="굴림" w:hAnsi="Consolas" w:cs="굴림"/>
          <w:color w:val="000000"/>
          <w:kern w:val="0"/>
          <w:sz w:val="21"/>
          <w:szCs w:val="21"/>
        </w:rPr>
        <w:t>];</w:t>
      </w:r>
    </w:p>
    <w:p w14:paraId="4186688F" w14:textId="119304D6" w:rsidR="009D5588" w:rsidRDefault="009D5588" w:rsidP="009D5588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 s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문자열의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인덱스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i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위치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문자를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,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지역변수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ch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에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대입한다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.</w:t>
      </w:r>
    </w:p>
    <w:p w14:paraId="502D30AD" w14:textId="0FF33256" w:rsidR="009D5588" w:rsidRDefault="009D5588" w:rsidP="009D5588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7FDED5D8" w14:textId="520B6D56" w:rsidR="00726D79" w:rsidRDefault="00726D79" w:rsidP="009D5588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실행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26D79" w14:paraId="7F0D0120" w14:textId="77777777" w:rsidTr="00726D79">
        <w:tc>
          <w:tcPr>
            <w:tcW w:w="10456" w:type="dxa"/>
          </w:tcPr>
          <w:p w14:paraId="32372551" w14:textId="15E5CFB8" w:rsidR="00726D79" w:rsidRDefault="00A403F6" w:rsidP="0064376A">
            <w:pPr>
              <w:rPr>
                <w:rFonts w:ascii="Consolas" w:hAnsi="Consolas" w:cs="굴림"/>
                <w:color w:val="000000"/>
              </w:rPr>
            </w:pPr>
            <w:r w:rsidRPr="00A403F6">
              <w:rPr>
                <w:rFonts w:ascii="Consolas" w:hAnsi="Consolas" w:cs="굴림"/>
                <w:noProof/>
                <w:color w:val="000000"/>
              </w:rPr>
              <w:drawing>
                <wp:inline distT="0" distB="0" distL="0" distR="0" wp14:anchorId="2C5E84EF" wp14:editId="411E9C6A">
                  <wp:extent cx="3048425" cy="2191056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2191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E9AFE" w14:textId="09197F59" w:rsidR="00E97C80" w:rsidRDefault="00E97C80" w:rsidP="0064376A">
            <w:pPr>
              <w:rPr>
                <w:rFonts w:ascii="Consolas" w:hAnsi="Consolas" w:cs="굴림"/>
                <w:color w:val="000000"/>
              </w:rPr>
            </w:pPr>
          </w:p>
        </w:tc>
      </w:tr>
    </w:tbl>
    <w:p w14:paraId="1B6E6778" w14:textId="77777777" w:rsidR="00726D79" w:rsidRDefault="00726D79" w:rsidP="009D5588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46E30CDB" w14:textId="3672C40B" w:rsidR="008D460C" w:rsidRDefault="005A2018" w:rsidP="008D460C">
      <w:pPr>
        <w:pStyle w:val="Heading3"/>
      </w:pPr>
      <w:r w:rsidRPr="005A2018">
        <w:rPr>
          <w:rFonts w:hint="eastAsia"/>
        </w:rPr>
        <w:t>참고</w:t>
      </w:r>
      <w:r w:rsidR="00F41CD9">
        <w:rPr>
          <w:rFonts w:hint="eastAsia"/>
        </w:rPr>
        <w:t xml:space="preserve"> </w:t>
      </w:r>
      <w:r w:rsidRPr="005A2018">
        <w:rPr>
          <w:rFonts w:hint="eastAsia"/>
        </w:rPr>
        <w:t>:</w:t>
      </w:r>
      <w:r w:rsidRPr="005A2018">
        <w:t xml:space="preserve"> </w:t>
      </w:r>
      <w:r w:rsidR="008D460C" w:rsidRPr="005A2018">
        <w:rPr>
          <w:rFonts w:hint="eastAsia"/>
        </w:rPr>
        <w:t>F</w:t>
      </w:r>
      <w:r w:rsidR="008D460C" w:rsidRPr="005A2018">
        <w:t>or2.java</w:t>
      </w:r>
      <w:r w:rsidRPr="005A2018">
        <w:t xml:space="preserve"> </w:t>
      </w:r>
    </w:p>
    <w:p w14:paraId="4AF30EB5" w14:textId="3C50CEAC" w:rsidR="00F41CD9" w:rsidRDefault="00F41CD9" w:rsidP="00F41CD9">
      <w:r>
        <w:rPr>
          <w:rFonts w:hint="eastAsia"/>
        </w:rPr>
        <w:t xml:space="preserve">이것은 </w:t>
      </w:r>
      <w:r>
        <w:t>java</w:t>
      </w:r>
      <w:r>
        <w:rPr>
          <w:rFonts w:hint="eastAsia"/>
        </w:rPr>
        <w:t xml:space="preserve"> 코드이다.</w:t>
      </w:r>
      <w:r w:rsidR="009010E8">
        <w:t xml:space="preserve"> (java </w:t>
      </w:r>
      <w:r w:rsidR="009010E8">
        <w:rPr>
          <w:rFonts w:hint="eastAsia"/>
        </w:rPr>
        <w:t>코드 실행은 이클립스에서.</w:t>
      </w:r>
      <w:r w:rsidR="009010E8">
        <w:t>..</w:t>
      </w:r>
      <w:r w:rsidR="009010E8">
        <w:rPr>
          <w:rFonts w:hint="eastAsia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D460C" w14:paraId="0052A74E" w14:textId="77777777" w:rsidTr="008D460C">
        <w:tc>
          <w:tcPr>
            <w:tcW w:w="10456" w:type="dxa"/>
          </w:tcPr>
          <w:p w14:paraId="7B57A689" w14:textId="77777777" w:rsidR="008D460C" w:rsidRPr="00486B86" w:rsidRDefault="008D460C" w:rsidP="008D460C">
            <w:pPr>
              <w:wordWrap/>
              <w:adjustRightInd w:val="0"/>
              <w:jc w:val="left"/>
              <w:rPr>
                <w:rFonts w:ascii="Consolas" w:hAnsi="Consolas" w:cs="굴림체"/>
                <w:kern w:val="0"/>
                <w:sz w:val="22"/>
              </w:rPr>
            </w:pPr>
            <w:r w:rsidRPr="00486B86">
              <w:rPr>
                <w:rFonts w:ascii="Consolas" w:hAnsi="Consolas" w:cs="굴림체"/>
                <w:color w:val="7F0055"/>
                <w:kern w:val="0"/>
                <w:sz w:val="22"/>
              </w:rPr>
              <w:t>public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</w:t>
            </w:r>
            <w:r w:rsidRPr="00486B86">
              <w:rPr>
                <w:rFonts w:ascii="Consolas" w:hAnsi="Consolas" w:cs="굴림체"/>
                <w:color w:val="7F0055"/>
                <w:kern w:val="0"/>
                <w:sz w:val="22"/>
              </w:rPr>
              <w:t>class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For2 {</w:t>
            </w:r>
          </w:p>
          <w:p w14:paraId="6C9CD525" w14:textId="77777777" w:rsidR="008D460C" w:rsidRPr="00486B86" w:rsidRDefault="008D460C" w:rsidP="008D460C">
            <w:pPr>
              <w:wordWrap/>
              <w:adjustRightInd w:val="0"/>
              <w:jc w:val="left"/>
              <w:rPr>
                <w:rFonts w:ascii="Consolas" w:hAnsi="Consolas" w:cs="굴림체"/>
                <w:kern w:val="0"/>
                <w:sz w:val="22"/>
              </w:rPr>
            </w:pPr>
          </w:p>
          <w:p w14:paraId="57A9E48D" w14:textId="77777777" w:rsidR="008D460C" w:rsidRPr="00486B86" w:rsidRDefault="008D460C" w:rsidP="008D460C">
            <w:pPr>
              <w:wordWrap/>
              <w:adjustRightInd w:val="0"/>
              <w:jc w:val="left"/>
              <w:rPr>
                <w:rFonts w:ascii="Consolas" w:hAnsi="Consolas" w:cs="굴림체"/>
                <w:kern w:val="0"/>
                <w:sz w:val="22"/>
              </w:rPr>
            </w:pP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   </w:t>
            </w:r>
            <w:r w:rsidRPr="00486B86">
              <w:rPr>
                <w:rFonts w:ascii="Consolas" w:hAnsi="Consolas" w:cs="굴림체"/>
                <w:color w:val="7F0055"/>
                <w:kern w:val="0"/>
                <w:sz w:val="22"/>
              </w:rPr>
              <w:t>public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</w:t>
            </w:r>
            <w:r w:rsidRPr="00486B86">
              <w:rPr>
                <w:rFonts w:ascii="Consolas" w:hAnsi="Consolas" w:cs="굴림체"/>
                <w:color w:val="7F0055"/>
                <w:kern w:val="0"/>
                <w:sz w:val="22"/>
              </w:rPr>
              <w:t>static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</w:t>
            </w:r>
            <w:r w:rsidRPr="00486B86">
              <w:rPr>
                <w:rFonts w:ascii="Consolas" w:hAnsi="Consolas" w:cs="굴림체"/>
                <w:color w:val="7F0055"/>
                <w:kern w:val="0"/>
                <w:sz w:val="22"/>
              </w:rPr>
              <w:t>void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main(String[] </w:t>
            </w:r>
            <w:r w:rsidRPr="00486B86">
              <w:rPr>
                <w:rFonts w:ascii="Consolas" w:hAnsi="Consolas" w:cs="굴림체"/>
                <w:color w:val="6A3E3E"/>
                <w:kern w:val="0"/>
                <w:sz w:val="22"/>
              </w:rPr>
              <w:t>args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>) {</w:t>
            </w:r>
          </w:p>
          <w:p w14:paraId="2BB1D5A8" w14:textId="77777777" w:rsidR="008D460C" w:rsidRPr="00486B86" w:rsidRDefault="008D460C" w:rsidP="008D460C">
            <w:pPr>
              <w:wordWrap/>
              <w:adjustRightInd w:val="0"/>
              <w:jc w:val="left"/>
              <w:rPr>
                <w:rFonts w:ascii="Consolas" w:hAnsi="Consolas" w:cs="굴림체"/>
                <w:kern w:val="0"/>
                <w:sz w:val="22"/>
              </w:rPr>
            </w:pP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       String </w:t>
            </w:r>
            <w:r w:rsidRPr="00486B86">
              <w:rPr>
                <w:rFonts w:ascii="Consolas" w:hAnsi="Consolas" w:cs="굴림체"/>
                <w:color w:val="6A3E3E"/>
                <w:kern w:val="0"/>
                <w:sz w:val="22"/>
              </w:rPr>
              <w:t>s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= </w:t>
            </w:r>
            <w:r w:rsidRPr="00486B86">
              <w:rPr>
                <w:rFonts w:ascii="Consolas" w:hAnsi="Consolas" w:cs="굴림체"/>
                <w:color w:val="2A00FF"/>
                <w:kern w:val="0"/>
                <w:sz w:val="22"/>
              </w:rPr>
              <w:t>"hello world"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>;</w:t>
            </w:r>
          </w:p>
          <w:p w14:paraId="605E5F1A" w14:textId="77777777" w:rsidR="008D460C" w:rsidRPr="00486B86" w:rsidRDefault="008D460C" w:rsidP="008D460C">
            <w:pPr>
              <w:wordWrap/>
              <w:adjustRightInd w:val="0"/>
              <w:jc w:val="left"/>
              <w:rPr>
                <w:rFonts w:ascii="Consolas" w:hAnsi="Consolas" w:cs="굴림체"/>
                <w:kern w:val="0"/>
                <w:sz w:val="22"/>
              </w:rPr>
            </w:pP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       </w:t>
            </w:r>
            <w:r w:rsidRPr="00486B86">
              <w:rPr>
                <w:rFonts w:ascii="Consolas" w:hAnsi="Consolas" w:cs="굴림체"/>
                <w:color w:val="7F0055"/>
                <w:kern w:val="0"/>
                <w:sz w:val="22"/>
              </w:rPr>
              <w:t>for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(</w:t>
            </w:r>
            <w:r w:rsidRPr="00486B86">
              <w:rPr>
                <w:rFonts w:ascii="Consolas" w:hAnsi="Consolas" w:cs="굴림체"/>
                <w:color w:val="7F0055"/>
                <w:kern w:val="0"/>
                <w:sz w:val="22"/>
              </w:rPr>
              <w:t>int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</w:t>
            </w:r>
            <w:r w:rsidRPr="00486B86">
              <w:rPr>
                <w:rFonts w:ascii="Consolas" w:hAnsi="Consolas" w:cs="굴림체"/>
                <w:color w:val="6A3E3E"/>
                <w:kern w:val="0"/>
                <w:sz w:val="22"/>
              </w:rPr>
              <w:t>i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= 0; </w:t>
            </w:r>
            <w:r w:rsidRPr="00486B86">
              <w:rPr>
                <w:rFonts w:ascii="Consolas" w:hAnsi="Consolas" w:cs="굴림체"/>
                <w:color w:val="6A3E3E"/>
                <w:kern w:val="0"/>
                <w:sz w:val="22"/>
              </w:rPr>
              <w:t>i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&lt; </w:t>
            </w:r>
            <w:r w:rsidRPr="00486B86">
              <w:rPr>
                <w:rFonts w:ascii="Consolas" w:hAnsi="Consolas" w:cs="굴림체"/>
                <w:color w:val="6A3E3E"/>
                <w:kern w:val="0"/>
                <w:sz w:val="22"/>
              </w:rPr>
              <w:t>s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>.length(); ++</w:t>
            </w:r>
            <w:r w:rsidRPr="00486B86">
              <w:rPr>
                <w:rFonts w:ascii="Consolas" w:hAnsi="Consolas" w:cs="굴림체"/>
                <w:color w:val="6A3E3E"/>
                <w:kern w:val="0"/>
                <w:sz w:val="22"/>
              </w:rPr>
              <w:t>i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>) {</w:t>
            </w:r>
          </w:p>
          <w:p w14:paraId="1F7356D1" w14:textId="77777777" w:rsidR="008D460C" w:rsidRPr="00486B86" w:rsidRDefault="008D460C" w:rsidP="008D460C">
            <w:pPr>
              <w:wordWrap/>
              <w:adjustRightInd w:val="0"/>
              <w:jc w:val="left"/>
              <w:rPr>
                <w:rFonts w:ascii="Consolas" w:hAnsi="Consolas" w:cs="굴림체"/>
                <w:kern w:val="0"/>
                <w:sz w:val="22"/>
              </w:rPr>
            </w:pP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           </w:t>
            </w:r>
            <w:r w:rsidRPr="00486B86">
              <w:rPr>
                <w:rFonts w:ascii="Consolas" w:hAnsi="Consolas" w:cs="굴림체"/>
                <w:color w:val="7F0055"/>
                <w:kern w:val="0"/>
                <w:sz w:val="22"/>
              </w:rPr>
              <w:t>char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</w:t>
            </w:r>
            <w:r w:rsidRPr="00486B86">
              <w:rPr>
                <w:rFonts w:ascii="Consolas" w:hAnsi="Consolas" w:cs="굴림체"/>
                <w:color w:val="6A3E3E"/>
                <w:kern w:val="0"/>
                <w:sz w:val="22"/>
              </w:rPr>
              <w:t>ch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= </w:t>
            </w:r>
            <w:r w:rsidRPr="00486B86">
              <w:rPr>
                <w:rFonts w:ascii="Consolas" w:hAnsi="Consolas" w:cs="굴림체"/>
                <w:color w:val="6A3E3E"/>
                <w:kern w:val="0"/>
                <w:sz w:val="22"/>
              </w:rPr>
              <w:t>s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>.charAt(</w:t>
            </w:r>
            <w:r w:rsidRPr="00486B86">
              <w:rPr>
                <w:rFonts w:ascii="Consolas" w:hAnsi="Consolas" w:cs="굴림체"/>
                <w:color w:val="6A3E3E"/>
                <w:kern w:val="0"/>
                <w:sz w:val="22"/>
              </w:rPr>
              <w:t>i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>);</w:t>
            </w:r>
          </w:p>
          <w:p w14:paraId="26D658C2" w14:textId="77777777" w:rsidR="008D460C" w:rsidRPr="00486B86" w:rsidRDefault="008D460C" w:rsidP="008D460C">
            <w:pPr>
              <w:wordWrap/>
              <w:adjustRightInd w:val="0"/>
              <w:jc w:val="left"/>
              <w:rPr>
                <w:rFonts w:ascii="Consolas" w:hAnsi="Consolas" w:cs="굴림체"/>
                <w:kern w:val="0"/>
                <w:sz w:val="22"/>
              </w:rPr>
            </w:pP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           System.</w:t>
            </w:r>
            <w:r w:rsidRPr="00486B86">
              <w:rPr>
                <w:rFonts w:ascii="Consolas" w:hAnsi="Consolas" w:cs="굴림체"/>
                <w:color w:val="0000C0"/>
                <w:kern w:val="0"/>
                <w:sz w:val="22"/>
              </w:rPr>
              <w:t>out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>.println(</w:t>
            </w:r>
            <w:r w:rsidRPr="00486B86">
              <w:rPr>
                <w:rFonts w:ascii="Consolas" w:hAnsi="Consolas" w:cs="굴림체"/>
                <w:color w:val="6A3E3E"/>
                <w:kern w:val="0"/>
                <w:sz w:val="22"/>
              </w:rPr>
              <w:t>ch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>);</w:t>
            </w:r>
          </w:p>
          <w:p w14:paraId="0817D33C" w14:textId="77777777" w:rsidR="008D460C" w:rsidRPr="00486B86" w:rsidRDefault="008D460C" w:rsidP="008D460C">
            <w:pPr>
              <w:wordWrap/>
              <w:adjustRightInd w:val="0"/>
              <w:jc w:val="left"/>
              <w:rPr>
                <w:rFonts w:ascii="Consolas" w:hAnsi="Consolas" w:cs="굴림체"/>
                <w:kern w:val="0"/>
                <w:sz w:val="22"/>
              </w:rPr>
            </w:pP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       }</w:t>
            </w:r>
          </w:p>
          <w:p w14:paraId="150F6696" w14:textId="77777777" w:rsidR="008D460C" w:rsidRPr="00486B86" w:rsidRDefault="008D460C" w:rsidP="008D460C">
            <w:pPr>
              <w:wordWrap/>
              <w:adjustRightInd w:val="0"/>
              <w:jc w:val="left"/>
              <w:rPr>
                <w:rFonts w:ascii="Consolas" w:hAnsi="Consolas" w:cs="굴림체"/>
                <w:kern w:val="0"/>
                <w:sz w:val="22"/>
              </w:rPr>
            </w:pP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   }</w:t>
            </w:r>
          </w:p>
          <w:p w14:paraId="0ADF4E67" w14:textId="77777777" w:rsidR="008D460C" w:rsidRPr="00486B86" w:rsidRDefault="008D460C" w:rsidP="008D460C">
            <w:pPr>
              <w:wordWrap/>
              <w:adjustRightInd w:val="0"/>
              <w:jc w:val="left"/>
              <w:rPr>
                <w:rFonts w:ascii="Consolas" w:hAnsi="Consolas" w:cs="굴림체"/>
                <w:kern w:val="0"/>
                <w:sz w:val="22"/>
              </w:rPr>
            </w:pP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>}</w:t>
            </w:r>
          </w:p>
          <w:p w14:paraId="7E0426D5" w14:textId="77777777" w:rsidR="008D460C" w:rsidRPr="00486B86" w:rsidRDefault="008D460C" w:rsidP="008D460C">
            <w:pPr>
              <w:rPr>
                <w:rFonts w:ascii="Consolas" w:hAnsi="Consolas"/>
                <w:sz w:val="22"/>
              </w:rPr>
            </w:pPr>
          </w:p>
        </w:tc>
      </w:tr>
    </w:tbl>
    <w:p w14:paraId="75917F55" w14:textId="134E0803" w:rsidR="00F41CD9" w:rsidRDefault="00F41CD9" w:rsidP="008D460C">
      <w:r>
        <w:t xml:space="preserve">for2.js </w:t>
      </w:r>
      <w:r>
        <w:rPr>
          <w:rFonts w:hint="eastAsia"/>
        </w:rPr>
        <w:t xml:space="preserve">코드와 </w:t>
      </w:r>
      <w:r>
        <w:t xml:space="preserve">For2.java </w:t>
      </w:r>
      <w:r>
        <w:rPr>
          <w:rFonts w:hint="eastAsia"/>
        </w:rPr>
        <w:t>코드를 비교하자.</w:t>
      </w:r>
    </w:p>
    <w:p w14:paraId="339622DF" w14:textId="77777777" w:rsidR="00F41CD9" w:rsidRPr="008D460C" w:rsidRDefault="00F41CD9" w:rsidP="008D460C"/>
    <w:p w14:paraId="5A01AA4E" w14:textId="116B8BCF" w:rsidR="009D5588" w:rsidRDefault="009A6DAD" w:rsidP="009D5588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 w:rsidRPr="009A6DAD">
        <w:rPr>
          <w:rFonts w:hint="eastAsia"/>
        </w:rPr>
        <w:t>J</w:t>
      </w:r>
      <w:r>
        <w:t xml:space="preserve">ava </w:t>
      </w:r>
      <w:r>
        <w:rPr>
          <w:rFonts w:hint="eastAsia"/>
        </w:rPr>
        <w:t xml:space="preserve">는 </w:t>
      </w:r>
      <w:r>
        <w:t xml:space="preserve">main </w:t>
      </w:r>
      <w:r>
        <w:rPr>
          <w:rFonts w:hint="eastAsia"/>
        </w:rPr>
        <w:t>메소드에서 실행이 시작된다.</w:t>
      </w:r>
    </w:p>
    <w:p w14:paraId="4998D9C1" w14:textId="1064CD03" w:rsidR="00001B01" w:rsidRPr="00001B01" w:rsidRDefault="00001B01" w:rsidP="009D5588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 w:rsidRPr="00001B01">
        <w:rPr>
          <w:rFonts w:hint="eastAsia"/>
        </w:rPr>
        <w:t>J</w:t>
      </w:r>
      <w:r w:rsidRPr="00001B01">
        <w:t>ava String 클래스의</w:t>
      </w:r>
      <w:r w:rsidRPr="00001B01">
        <w:rPr>
          <w:rFonts w:hint="eastAsia"/>
        </w:rPr>
        <w:t xml:space="preserve"> </w:t>
      </w:r>
      <w:r w:rsidRPr="00001B01">
        <w:t>length() 메소드의</w:t>
      </w:r>
      <w:r w:rsidRPr="00001B01">
        <w:rPr>
          <w:rFonts w:hint="eastAsia"/>
        </w:rPr>
        <w:t xml:space="preserve"> </w:t>
      </w:r>
      <w:r w:rsidRPr="00001B01">
        <w:t>리턴값은</w:t>
      </w:r>
      <w:r w:rsidR="00C26EA9">
        <w:rPr>
          <w:rFonts w:hint="eastAsia"/>
        </w:rPr>
        <w:t>,</w:t>
      </w:r>
      <w:r w:rsidRPr="00001B01">
        <w:rPr>
          <w:rFonts w:hint="eastAsia"/>
        </w:rPr>
        <w:t xml:space="preserve"> </w:t>
      </w:r>
      <w:r w:rsidRPr="00001B01">
        <w:t>문자열의</w:t>
      </w:r>
      <w:r w:rsidRPr="00001B01">
        <w:rPr>
          <w:rFonts w:hint="eastAsia"/>
        </w:rPr>
        <w:t xml:space="preserve"> </w:t>
      </w:r>
      <w:r w:rsidRPr="00001B01">
        <w:t>길이</w:t>
      </w:r>
      <w:r w:rsidRPr="00001B01">
        <w:rPr>
          <w:rFonts w:hint="eastAsia"/>
        </w:rPr>
        <w:t>이다.</w:t>
      </w:r>
    </w:p>
    <w:p w14:paraId="5B48C815" w14:textId="77777777" w:rsidR="00C26EA9" w:rsidRDefault="00C26EA9" w:rsidP="00C26EA9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 w:rsidRPr="00001B01">
        <w:rPr>
          <w:rFonts w:hint="eastAsia"/>
        </w:rPr>
        <w:t>J</w:t>
      </w:r>
      <w:r w:rsidRPr="00001B01">
        <w:t>ava String 클래스의</w:t>
      </w:r>
      <w:r w:rsidRPr="00001B01">
        <w:rPr>
          <w:rFonts w:hint="eastAsia"/>
        </w:rPr>
        <w:t xml:space="preserve"> </w:t>
      </w:r>
      <w:r>
        <w:t>charAt(int index)</w:t>
      </w:r>
      <w:r w:rsidRPr="00001B01">
        <w:t xml:space="preserve"> 메소드의</w:t>
      </w:r>
      <w:r w:rsidRPr="00001B01">
        <w:rPr>
          <w:rFonts w:hint="eastAsia"/>
        </w:rPr>
        <w:t xml:space="preserve"> </w:t>
      </w:r>
      <w:r w:rsidRPr="00001B01">
        <w:t>리턴값은</w:t>
      </w:r>
      <w:r>
        <w:rPr>
          <w:rFonts w:hint="eastAsia"/>
        </w:rPr>
        <w:t>,</w:t>
      </w:r>
      <w:r w:rsidRPr="00001B01">
        <w:rPr>
          <w:rFonts w:hint="eastAsia"/>
        </w:rPr>
        <w:t xml:space="preserve"> </w:t>
      </w:r>
      <w:r>
        <w:rPr>
          <w:rFonts w:hint="eastAsia"/>
        </w:rPr>
        <w:t xml:space="preserve">인덱스 </w:t>
      </w:r>
      <w:r>
        <w:t xml:space="preserve">i </w:t>
      </w:r>
      <w:r>
        <w:rPr>
          <w:rFonts w:hint="eastAsia"/>
        </w:rPr>
        <w:t>위치 문자이다.</w:t>
      </w:r>
    </w:p>
    <w:p w14:paraId="2D8E5F39" w14:textId="70AC78D4" w:rsidR="009D5588" w:rsidRDefault="009D5588" w:rsidP="00830A75"/>
    <w:p w14:paraId="23A44A1D" w14:textId="70BBFFFE" w:rsidR="00684756" w:rsidRDefault="00684756" w:rsidP="00830A75"/>
    <w:p w14:paraId="7A8338E0" w14:textId="7A1958EA" w:rsidR="006D6882" w:rsidRDefault="006D6882" w:rsidP="006D6882">
      <w:pPr>
        <w:pStyle w:val="Heading2"/>
      </w:pPr>
      <w:bookmarkStart w:id="39" w:name="_Toc128947333"/>
      <w:r>
        <w:rPr>
          <w:rFonts w:hint="eastAsia"/>
        </w:rPr>
        <w:lastRenderedPageBreak/>
        <w:t>w</w:t>
      </w:r>
      <w:r>
        <w:t>hile</w:t>
      </w:r>
      <w:r w:rsidR="0091555B">
        <w:t xml:space="preserve"> </w:t>
      </w:r>
      <w:r w:rsidR="0091555B">
        <w:rPr>
          <w:rFonts w:hint="eastAsia"/>
        </w:rPr>
        <w:t>루프</w:t>
      </w:r>
      <w:bookmarkEnd w:id="39"/>
    </w:p>
    <w:p w14:paraId="3974F62E" w14:textId="57152624" w:rsidR="0091555B" w:rsidRDefault="0091555B" w:rsidP="0091555B"/>
    <w:p w14:paraId="61650E57" w14:textId="4F48EB6C" w:rsidR="0091555B" w:rsidRDefault="0091555B" w:rsidP="0091555B">
      <w:pPr>
        <w:pStyle w:val="Heading3"/>
      </w:pPr>
      <w:r>
        <w:rPr>
          <w:rFonts w:hint="eastAsia"/>
        </w:rPr>
        <w:t>w</w:t>
      </w:r>
      <w:r>
        <w:t>hile1.js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1555B" w14:paraId="5766240B" w14:textId="77777777" w:rsidTr="0091555B">
        <w:tc>
          <w:tcPr>
            <w:tcW w:w="10456" w:type="dxa"/>
          </w:tcPr>
          <w:p w14:paraId="32A95225" w14:textId="77777777" w:rsidR="0091555B" w:rsidRPr="0091555B" w:rsidRDefault="0091555B" w:rsidP="0091555B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91555B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let</w:t>
            </w: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91555B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91555B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0</w:t>
            </w: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24C11CDA" w14:textId="77777777" w:rsidR="0091555B" w:rsidRPr="0091555B" w:rsidRDefault="0091555B" w:rsidP="0091555B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91555B">
              <w:rPr>
                <w:rFonts w:ascii="Consolas" w:eastAsia="굴림" w:hAnsi="Consolas" w:cs="굴림"/>
                <w:color w:val="AF00DB"/>
                <w:kern w:val="0"/>
                <w:sz w:val="21"/>
                <w:szCs w:val="21"/>
              </w:rPr>
              <w:t>while</w:t>
            </w: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(</w:t>
            </w:r>
            <w:r w:rsidRPr="0091555B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&lt; </w:t>
            </w:r>
            <w:r w:rsidRPr="0091555B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10</w:t>
            </w: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 {</w:t>
            </w:r>
          </w:p>
          <w:p w14:paraId="1F7C8EA5" w14:textId="77777777" w:rsidR="0091555B" w:rsidRPr="0091555B" w:rsidRDefault="0091555B" w:rsidP="0091555B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</w:t>
            </w:r>
            <w:r w:rsidRPr="0091555B">
              <w:rPr>
                <w:rFonts w:ascii="Consolas" w:eastAsia="굴림" w:hAnsi="Consolas" w:cs="굴림"/>
                <w:color w:val="267F99"/>
                <w:kern w:val="0"/>
                <w:sz w:val="21"/>
                <w:szCs w:val="21"/>
              </w:rPr>
              <w:t>console</w:t>
            </w: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91555B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91555B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0879134E" w14:textId="77777777" w:rsidR="0091555B" w:rsidRPr="0091555B" w:rsidRDefault="0091555B" w:rsidP="0091555B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++</w:t>
            </w:r>
            <w:r w:rsidRPr="0091555B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27E65621" w14:textId="77777777" w:rsidR="0091555B" w:rsidRPr="0091555B" w:rsidRDefault="0091555B" w:rsidP="0091555B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}</w:t>
            </w:r>
          </w:p>
          <w:p w14:paraId="14107BB2" w14:textId="77777777" w:rsidR="0091555B" w:rsidRDefault="0091555B" w:rsidP="0091555B"/>
        </w:tc>
      </w:tr>
    </w:tbl>
    <w:p w14:paraId="3B7C5F3C" w14:textId="00850B48" w:rsidR="0091555B" w:rsidRDefault="0091555B" w:rsidP="0091555B"/>
    <w:p w14:paraId="46517EB4" w14:textId="7FC1AFDB" w:rsidR="00146BA1" w:rsidRDefault="00146BA1" w:rsidP="00146BA1">
      <w:r>
        <w:t xml:space="preserve">while </w:t>
      </w:r>
      <w:r>
        <w:rPr>
          <w:rFonts w:hint="eastAsia"/>
        </w:rPr>
        <w:t xml:space="preserve">문의 문법은 </w:t>
      </w:r>
      <w:r>
        <w:t>java</w:t>
      </w:r>
      <w:r>
        <w:rPr>
          <w:rFonts w:hint="eastAsia"/>
        </w:rPr>
        <w:t>와 동일하다.</w:t>
      </w:r>
    </w:p>
    <w:p w14:paraId="2F297FDC" w14:textId="661ADCB5" w:rsidR="0091555B" w:rsidRDefault="0091555B" w:rsidP="0091555B"/>
    <w:p w14:paraId="2F91F807" w14:textId="1BD1CF12" w:rsidR="0091555B" w:rsidRDefault="00D04C95" w:rsidP="0091555B">
      <w:r>
        <w:rPr>
          <w:rFonts w:hint="eastAsia"/>
        </w:rPr>
        <w:t>실행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26AC" w14:paraId="54349F8E" w14:textId="77777777" w:rsidTr="002F7C4F">
        <w:trPr>
          <w:trHeight w:val="3273"/>
        </w:trPr>
        <w:tc>
          <w:tcPr>
            <w:tcW w:w="10456" w:type="dxa"/>
          </w:tcPr>
          <w:p w14:paraId="0B72F52E" w14:textId="25AADFF2" w:rsidR="000D26AC" w:rsidRDefault="004F6512" w:rsidP="00F34C28">
            <w:r w:rsidRPr="004F6512">
              <w:rPr>
                <w:noProof/>
              </w:rPr>
              <w:drawing>
                <wp:inline distT="0" distB="0" distL="0" distR="0" wp14:anchorId="275DFFC9" wp14:editId="4F8888E8">
                  <wp:extent cx="1484251" cy="2334322"/>
                  <wp:effectExtent l="0" t="0" r="1905" b="889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4458" cy="2334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2CE73E" w14:textId="48022DD3" w:rsidR="000D26AC" w:rsidRDefault="000D26AC" w:rsidP="00F34C28"/>
    <w:p w14:paraId="16A4E055" w14:textId="4E3ED47A" w:rsidR="00C7248B" w:rsidRDefault="00C7248B" w:rsidP="00F34C28"/>
    <w:p w14:paraId="5B6A1D9E" w14:textId="6AAA71FD" w:rsidR="00C7248B" w:rsidRDefault="00C7248B" w:rsidP="00C7248B">
      <w:pPr>
        <w:pStyle w:val="Heading2"/>
      </w:pPr>
      <w:bookmarkStart w:id="40" w:name="_Toc128947334"/>
      <w:r>
        <w:rPr>
          <w:rFonts w:hint="eastAsia"/>
        </w:rPr>
        <w:t>d</w:t>
      </w:r>
      <w:r>
        <w:t xml:space="preserve">o while </w:t>
      </w:r>
      <w:r>
        <w:rPr>
          <w:rFonts w:hint="eastAsia"/>
        </w:rPr>
        <w:t>루프</w:t>
      </w:r>
      <w:bookmarkEnd w:id="40"/>
    </w:p>
    <w:p w14:paraId="27E3D89E" w14:textId="6AF9F9D7" w:rsidR="00C7248B" w:rsidRDefault="00C7248B" w:rsidP="00C7248B"/>
    <w:p w14:paraId="12F2A226" w14:textId="6DC77EB9" w:rsidR="00C7248B" w:rsidRDefault="00C7248B" w:rsidP="00C7248B">
      <w:pPr>
        <w:pStyle w:val="Heading3"/>
      </w:pPr>
      <w:r>
        <w:rPr>
          <w:rFonts w:hint="eastAsia"/>
        </w:rPr>
        <w:t>d</w:t>
      </w:r>
      <w:r>
        <w:t>o1.js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7248B" w14:paraId="7907329D" w14:textId="77777777" w:rsidTr="00C7248B">
        <w:tc>
          <w:tcPr>
            <w:tcW w:w="10456" w:type="dxa"/>
          </w:tcPr>
          <w:p w14:paraId="68B30996" w14:textId="77777777" w:rsidR="00C7248B" w:rsidRPr="00C7248B" w:rsidRDefault="00C7248B" w:rsidP="00C7248B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C7248B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let</w:t>
            </w: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C7248B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C7248B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0</w:t>
            </w: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37839CEE" w14:textId="77777777" w:rsidR="00C7248B" w:rsidRPr="00C7248B" w:rsidRDefault="00C7248B" w:rsidP="00C7248B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C7248B">
              <w:rPr>
                <w:rFonts w:ascii="Consolas" w:eastAsia="굴림" w:hAnsi="Consolas" w:cs="굴림"/>
                <w:color w:val="AF00DB"/>
                <w:kern w:val="0"/>
                <w:sz w:val="21"/>
                <w:szCs w:val="21"/>
              </w:rPr>
              <w:t>do</w:t>
            </w: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{</w:t>
            </w:r>
          </w:p>
          <w:p w14:paraId="4F281D58" w14:textId="77777777" w:rsidR="00C7248B" w:rsidRPr="00C7248B" w:rsidRDefault="00C7248B" w:rsidP="00C7248B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</w:t>
            </w:r>
            <w:r w:rsidRPr="00C7248B">
              <w:rPr>
                <w:rFonts w:ascii="Consolas" w:eastAsia="굴림" w:hAnsi="Consolas" w:cs="굴림"/>
                <w:color w:val="267F99"/>
                <w:kern w:val="0"/>
                <w:sz w:val="21"/>
                <w:szCs w:val="21"/>
              </w:rPr>
              <w:t>console</w:t>
            </w: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C7248B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C7248B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50FA8C5D" w14:textId="77777777" w:rsidR="00C7248B" w:rsidRPr="00C7248B" w:rsidRDefault="00C7248B" w:rsidP="00C7248B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++</w:t>
            </w:r>
            <w:r w:rsidRPr="00C7248B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36E7ABFE" w14:textId="77777777" w:rsidR="00C7248B" w:rsidRPr="00C7248B" w:rsidRDefault="00C7248B" w:rsidP="00C7248B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} </w:t>
            </w:r>
            <w:r w:rsidRPr="00C7248B">
              <w:rPr>
                <w:rFonts w:ascii="Consolas" w:eastAsia="굴림" w:hAnsi="Consolas" w:cs="굴림"/>
                <w:color w:val="AF00DB"/>
                <w:kern w:val="0"/>
                <w:sz w:val="21"/>
                <w:szCs w:val="21"/>
              </w:rPr>
              <w:t>while</w:t>
            </w: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(</w:t>
            </w:r>
            <w:r w:rsidRPr="00C7248B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&lt; </w:t>
            </w:r>
            <w:r w:rsidRPr="00C7248B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10</w:t>
            </w: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20EB2C17" w14:textId="77777777" w:rsidR="00C7248B" w:rsidRDefault="00C7248B" w:rsidP="00C7248B"/>
        </w:tc>
      </w:tr>
    </w:tbl>
    <w:p w14:paraId="19557692" w14:textId="2EDADD20" w:rsidR="00C7248B" w:rsidRDefault="00C7248B" w:rsidP="00C7248B"/>
    <w:p w14:paraId="5F629F70" w14:textId="727237A0" w:rsidR="00146BA1" w:rsidRDefault="00146BA1" w:rsidP="00146BA1">
      <w:r>
        <w:t xml:space="preserve">do while </w:t>
      </w:r>
      <w:r>
        <w:rPr>
          <w:rFonts w:hint="eastAsia"/>
        </w:rPr>
        <w:t xml:space="preserve">문의 문법은 </w:t>
      </w:r>
      <w:r>
        <w:t>java</w:t>
      </w:r>
      <w:r>
        <w:rPr>
          <w:rFonts w:hint="eastAsia"/>
        </w:rPr>
        <w:t>와 동일하다.</w:t>
      </w:r>
    </w:p>
    <w:p w14:paraId="22CCE49F" w14:textId="77777777" w:rsidR="00405CDB" w:rsidRDefault="00405CDB" w:rsidP="00146BA1"/>
    <w:p w14:paraId="74F76761" w14:textId="77777777" w:rsidR="00D04C95" w:rsidRDefault="00D04C95" w:rsidP="00D04C95">
      <w:r>
        <w:rPr>
          <w:rFonts w:hint="eastAsia"/>
        </w:rPr>
        <w:t>실행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2445D" w14:paraId="30C7EF1B" w14:textId="77777777" w:rsidTr="0072445D">
        <w:trPr>
          <w:trHeight w:val="3378"/>
        </w:trPr>
        <w:tc>
          <w:tcPr>
            <w:tcW w:w="10456" w:type="dxa"/>
          </w:tcPr>
          <w:p w14:paraId="3E8288D3" w14:textId="7AA049C3" w:rsidR="0072445D" w:rsidRDefault="00E860EF" w:rsidP="00F34C28">
            <w:r w:rsidRPr="00E860EF">
              <w:rPr>
                <w:noProof/>
              </w:rPr>
              <w:drawing>
                <wp:inline distT="0" distB="0" distL="0" distR="0" wp14:anchorId="723AA7A3" wp14:editId="040AC13E">
                  <wp:extent cx="1252843" cy="2168666"/>
                  <wp:effectExtent l="0" t="0" r="508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018" cy="2168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498182" w14:textId="47A383E6" w:rsidR="0072445D" w:rsidRDefault="0072445D" w:rsidP="00F34C28"/>
    <w:p w14:paraId="6707EC83" w14:textId="3B54EF4B" w:rsidR="00D1180C" w:rsidRDefault="00D1180C" w:rsidP="00D1180C">
      <w:pPr>
        <w:pStyle w:val="Heading2"/>
      </w:pPr>
      <w:bookmarkStart w:id="41" w:name="_Toc128947335"/>
      <w:r>
        <w:t>break, continue</w:t>
      </w:r>
      <w:bookmarkEnd w:id="41"/>
    </w:p>
    <w:p w14:paraId="446CD21C" w14:textId="3A515C59" w:rsidR="00D1180C" w:rsidRDefault="006D3AF0" w:rsidP="00D1180C">
      <w:r>
        <w:rPr>
          <w:rFonts w:hint="eastAsia"/>
        </w:rPr>
        <w:t xml:space="preserve">반복문에서 </w:t>
      </w:r>
      <w:r w:rsidR="008E1A82">
        <w:t xml:space="preserve">break, continue </w:t>
      </w:r>
      <w:r w:rsidR="008B56F7">
        <w:rPr>
          <w:rFonts w:hint="eastAsia"/>
        </w:rPr>
        <w:t xml:space="preserve">는 </w:t>
      </w:r>
      <w:r w:rsidR="008B56F7">
        <w:t xml:space="preserve">java </w:t>
      </w:r>
      <w:r w:rsidR="008B56F7">
        <w:rPr>
          <w:rFonts w:hint="eastAsia"/>
        </w:rPr>
        <w:t>문법과 동일하다.</w:t>
      </w:r>
    </w:p>
    <w:p w14:paraId="5F628A2B" w14:textId="625B8044" w:rsidR="008E1A82" w:rsidRDefault="008E1A82" w:rsidP="00D1180C"/>
    <w:p w14:paraId="0F717BEB" w14:textId="2227F135" w:rsidR="00E314D4" w:rsidRDefault="00E314D4" w:rsidP="005F73AA">
      <w:pPr>
        <w:pStyle w:val="Heading3"/>
      </w:pPr>
      <w:r>
        <w:rPr>
          <w:rFonts w:hint="eastAsia"/>
        </w:rPr>
        <w:t>l</w:t>
      </w:r>
      <w:r>
        <w:t>oop1.js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314D4" w14:paraId="4DA78EB9" w14:textId="77777777" w:rsidTr="00E314D4">
        <w:tc>
          <w:tcPr>
            <w:tcW w:w="10456" w:type="dxa"/>
          </w:tcPr>
          <w:p w14:paraId="11021FAB" w14:textId="77777777" w:rsidR="005F73AA" w:rsidRPr="005F73AA" w:rsidRDefault="005F73AA" w:rsidP="005F73AA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5F73AA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let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5F73A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5F73AA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0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198591CE" w14:textId="77777777" w:rsidR="005F73AA" w:rsidRPr="005F73AA" w:rsidRDefault="005F73AA" w:rsidP="005F73AA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</w:p>
          <w:p w14:paraId="34374588" w14:textId="77777777" w:rsidR="005F73AA" w:rsidRPr="005F73AA" w:rsidRDefault="005F73AA" w:rsidP="005F73AA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5F73AA">
              <w:rPr>
                <w:rFonts w:ascii="Consolas" w:eastAsia="굴림" w:hAnsi="Consolas" w:cs="굴림"/>
                <w:color w:val="AF00DB"/>
                <w:kern w:val="0"/>
                <w:sz w:val="21"/>
                <w:szCs w:val="21"/>
              </w:rPr>
              <w:t>for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(;;) {</w:t>
            </w:r>
          </w:p>
          <w:p w14:paraId="47734700" w14:textId="77777777" w:rsidR="005F73AA" w:rsidRPr="005F73AA" w:rsidRDefault="005F73AA" w:rsidP="005F73AA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++</w:t>
            </w:r>
            <w:r w:rsidRPr="005F73A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2C77A79D" w14:textId="77777777" w:rsidR="005F73AA" w:rsidRPr="005F73AA" w:rsidRDefault="005F73AA" w:rsidP="005F73AA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</w:t>
            </w:r>
            <w:r w:rsidRPr="005F73AA">
              <w:rPr>
                <w:rFonts w:ascii="Consolas" w:eastAsia="굴림" w:hAnsi="Consolas" w:cs="굴림"/>
                <w:color w:val="AF00DB"/>
                <w:kern w:val="0"/>
                <w:sz w:val="21"/>
                <w:szCs w:val="21"/>
              </w:rPr>
              <w:t>if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(</w:t>
            </w:r>
            <w:r w:rsidRPr="005F73A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% </w:t>
            </w:r>
            <w:r w:rsidRPr="005F73AA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2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== </w:t>
            </w:r>
            <w:r w:rsidRPr="005F73AA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1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 </w:t>
            </w:r>
            <w:r w:rsidRPr="005F73AA">
              <w:rPr>
                <w:rFonts w:ascii="Consolas" w:eastAsia="굴림" w:hAnsi="Consolas" w:cs="굴림"/>
                <w:color w:val="AF00DB"/>
                <w:kern w:val="0"/>
                <w:sz w:val="21"/>
                <w:szCs w:val="21"/>
              </w:rPr>
              <w:t>continue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0565F8FF" w14:textId="77777777" w:rsidR="005F73AA" w:rsidRPr="005F73AA" w:rsidRDefault="005F73AA" w:rsidP="005F73AA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</w:t>
            </w:r>
            <w:r w:rsidRPr="005F73AA">
              <w:rPr>
                <w:rFonts w:ascii="Consolas" w:eastAsia="굴림" w:hAnsi="Consolas" w:cs="굴림"/>
                <w:color w:val="267F99"/>
                <w:kern w:val="0"/>
                <w:sz w:val="21"/>
                <w:szCs w:val="21"/>
              </w:rPr>
              <w:t>console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5F73AA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5F73A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340E02A3" w14:textId="77777777" w:rsidR="005F73AA" w:rsidRPr="005F73AA" w:rsidRDefault="005F73AA" w:rsidP="005F73AA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</w:t>
            </w:r>
            <w:r w:rsidRPr="005F73AA">
              <w:rPr>
                <w:rFonts w:ascii="Consolas" w:eastAsia="굴림" w:hAnsi="Consolas" w:cs="굴림"/>
                <w:color w:val="AF00DB"/>
                <w:kern w:val="0"/>
                <w:sz w:val="21"/>
                <w:szCs w:val="21"/>
              </w:rPr>
              <w:t>if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(</w:t>
            </w:r>
            <w:r w:rsidRPr="005F73A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&gt;= </w:t>
            </w:r>
            <w:r w:rsidRPr="005F73AA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20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 </w:t>
            </w:r>
            <w:r w:rsidRPr="005F73AA">
              <w:rPr>
                <w:rFonts w:ascii="Consolas" w:eastAsia="굴림" w:hAnsi="Consolas" w:cs="굴림"/>
                <w:color w:val="AF00DB"/>
                <w:kern w:val="0"/>
                <w:sz w:val="21"/>
                <w:szCs w:val="21"/>
              </w:rPr>
              <w:t>break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1888034E" w14:textId="77777777" w:rsidR="005F73AA" w:rsidRPr="005F73AA" w:rsidRDefault="005F73AA" w:rsidP="005F73AA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}</w:t>
            </w:r>
          </w:p>
          <w:p w14:paraId="21FEF91D" w14:textId="77777777" w:rsidR="00E314D4" w:rsidRDefault="00E314D4" w:rsidP="00D1180C"/>
        </w:tc>
      </w:tr>
    </w:tbl>
    <w:p w14:paraId="715D3E77" w14:textId="77777777" w:rsidR="00E314D4" w:rsidRDefault="00E314D4" w:rsidP="00D1180C"/>
    <w:p w14:paraId="34903923" w14:textId="0F3ABAE7" w:rsidR="00D1180C" w:rsidRDefault="00D1180C" w:rsidP="00D1180C"/>
    <w:p w14:paraId="1CAB19B6" w14:textId="77777777" w:rsidR="00D04C95" w:rsidRDefault="00D04C95" w:rsidP="00D04C95">
      <w:r>
        <w:rPr>
          <w:rFonts w:hint="eastAsia"/>
        </w:rPr>
        <w:t>실행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F73AA" w14:paraId="76B9B2FE" w14:textId="77777777" w:rsidTr="005F73AA">
        <w:tc>
          <w:tcPr>
            <w:tcW w:w="10456" w:type="dxa"/>
          </w:tcPr>
          <w:p w14:paraId="41445D3D" w14:textId="77FA03C9" w:rsidR="005F73AA" w:rsidRDefault="0011040C" w:rsidP="00FA0FA6">
            <w:r w:rsidRPr="0011040C">
              <w:rPr>
                <w:noProof/>
              </w:rPr>
              <w:drawing>
                <wp:inline distT="0" distB="0" distL="0" distR="0" wp14:anchorId="4D702CEE" wp14:editId="07C580AF">
                  <wp:extent cx="1384306" cy="2225310"/>
                  <wp:effectExtent l="0" t="0" r="635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499" cy="2225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D3543B" w14:textId="77777777" w:rsidR="005F73AA" w:rsidRPr="00D1180C" w:rsidRDefault="005F73AA" w:rsidP="00D1180C"/>
    <w:p w14:paraId="1F18552A" w14:textId="32FA9520" w:rsidR="00D1180C" w:rsidRDefault="00D1180C" w:rsidP="00F34C28"/>
    <w:p w14:paraId="5237AB6A" w14:textId="3CB7E397" w:rsidR="000A4011" w:rsidRDefault="000A4011" w:rsidP="00F34C28"/>
    <w:p w14:paraId="75A2E8C6" w14:textId="2FCD4CBF" w:rsidR="000A4011" w:rsidRDefault="000A4011" w:rsidP="00F34C28"/>
    <w:p w14:paraId="72060171" w14:textId="6B7245E2" w:rsidR="00A272D6" w:rsidRDefault="00A272D6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0A4782B9" w14:textId="0827796E" w:rsidR="000A4011" w:rsidRDefault="000A4011" w:rsidP="00A272D6">
      <w:pPr>
        <w:pStyle w:val="Heading1"/>
      </w:pPr>
      <w:bookmarkStart w:id="42" w:name="_Toc128947336"/>
      <w:r>
        <w:rPr>
          <w:rFonts w:hint="eastAsia"/>
        </w:rPr>
        <w:lastRenderedPageBreak/>
        <w:t>변수</w:t>
      </w:r>
      <w:r>
        <w:rPr>
          <w:rFonts w:hint="eastAsia"/>
        </w:rPr>
        <w:t xml:space="preserve"> </w:t>
      </w:r>
      <w:r>
        <w:rPr>
          <w:rFonts w:hint="eastAsia"/>
        </w:rPr>
        <w:t>선언</w:t>
      </w:r>
      <w:bookmarkEnd w:id="42"/>
    </w:p>
    <w:p w14:paraId="6D6A1539" w14:textId="77777777" w:rsidR="000D22DD" w:rsidRPr="000D22DD" w:rsidRDefault="000D22DD" w:rsidP="000D22DD"/>
    <w:p w14:paraId="53ABFACC" w14:textId="4F0E5C2D" w:rsidR="008F6C20" w:rsidRPr="00A34C46" w:rsidRDefault="008F6C20" w:rsidP="008F6C20">
      <w:pPr>
        <w:pStyle w:val="Heading2"/>
      </w:pPr>
      <w:bookmarkStart w:id="43" w:name="_Toc128947337"/>
      <w:r>
        <w:rPr>
          <w:rFonts w:hint="eastAsia"/>
        </w:rPr>
        <w:t>변수 선언 생략</w:t>
      </w:r>
      <w:bookmarkEnd w:id="43"/>
    </w:p>
    <w:p w14:paraId="2187CC39" w14:textId="766FEBBB" w:rsidR="000A4011" w:rsidRDefault="002463CB" w:rsidP="002463CB">
      <w:pPr>
        <w:pStyle w:val="Heading3"/>
      </w:pPr>
      <w:r>
        <w:rPr>
          <w:rFonts w:hint="eastAsia"/>
        </w:rPr>
        <w:t>e</w:t>
      </w:r>
      <w:r>
        <w:t>rr1.js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463CB" w14:paraId="30E89644" w14:textId="77777777" w:rsidTr="002463CB">
        <w:tc>
          <w:tcPr>
            <w:tcW w:w="10456" w:type="dxa"/>
          </w:tcPr>
          <w:p w14:paraId="259E55A9" w14:textId="77777777" w:rsidR="002463CB" w:rsidRPr="002463CB" w:rsidRDefault="002463CB" w:rsidP="002463CB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2463CB">
              <w:rPr>
                <w:rFonts w:ascii="Consolas" w:eastAsia="굴림" w:hAnsi="Consolas" w:cs="굴림"/>
                <w:color w:val="AF00DB"/>
                <w:kern w:val="0"/>
                <w:sz w:val="21"/>
                <w:szCs w:val="21"/>
              </w:rPr>
              <w:t>for</w:t>
            </w:r>
            <w:r w:rsidRPr="002463C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(</w:t>
            </w:r>
            <w:r w:rsidRPr="002463CB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2463C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2463CB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0</w:t>
            </w:r>
            <w:r w:rsidRPr="002463C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 </w:t>
            </w:r>
            <w:r w:rsidRPr="002463CB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2463C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&lt; </w:t>
            </w:r>
            <w:r w:rsidRPr="002463CB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5</w:t>
            </w:r>
            <w:r w:rsidRPr="002463C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 ++</w:t>
            </w:r>
            <w:r w:rsidRPr="002463CB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2463C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</w:t>
            </w:r>
          </w:p>
          <w:p w14:paraId="4648E9D1" w14:textId="77777777" w:rsidR="002463CB" w:rsidRPr="002463CB" w:rsidRDefault="002463CB" w:rsidP="002463CB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2463C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</w:t>
            </w:r>
            <w:r w:rsidRPr="002463CB">
              <w:rPr>
                <w:rFonts w:ascii="Consolas" w:eastAsia="굴림" w:hAnsi="Consolas" w:cs="굴림"/>
                <w:color w:val="267F99"/>
                <w:kern w:val="0"/>
                <w:sz w:val="21"/>
                <w:szCs w:val="21"/>
              </w:rPr>
              <w:t>console</w:t>
            </w:r>
            <w:r w:rsidRPr="002463C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2463CB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2463C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2463CB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2463C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73EB9CBB" w14:textId="77777777" w:rsidR="002463CB" w:rsidRPr="002463CB" w:rsidRDefault="002463CB" w:rsidP="002463CB"/>
        </w:tc>
      </w:tr>
    </w:tbl>
    <w:p w14:paraId="3EB34AD6" w14:textId="77777777" w:rsidR="002463CB" w:rsidRPr="002463CB" w:rsidRDefault="002463CB" w:rsidP="002463CB"/>
    <w:p w14:paraId="4E5E45D3" w14:textId="01F9F926" w:rsidR="002463CB" w:rsidRPr="000A4011" w:rsidRDefault="00174978" w:rsidP="000A4011">
      <w:r w:rsidRPr="00174978">
        <w:rPr>
          <w:noProof/>
        </w:rPr>
        <w:drawing>
          <wp:inline distT="0" distB="0" distL="0" distR="0" wp14:anchorId="6DD7C5E6" wp14:editId="09CFF103">
            <wp:extent cx="5001323" cy="3648584"/>
            <wp:effectExtent l="0" t="0" r="889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1A56" w14:textId="4B0D2AE3" w:rsidR="000A4011" w:rsidRDefault="000A4011" w:rsidP="00F34C28"/>
    <w:p w14:paraId="5333118B" w14:textId="44791A6C" w:rsidR="000A4011" w:rsidRDefault="00A72E85" w:rsidP="00F34C28">
      <w:r>
        <w:rPr>
          <w:rFonts w:hint="eastAsia"/>
        </w:rPr>
        <w:t xml:space="preserve">위의 </w:t>
      </w:r>
      <w:r>
        <w:t xml:space="preserve">visual studio code </w:t>
      </w:r>
      <w:r>
        <w:rPr>
          <w:rFonts w:hint="eastAsia"/>
        </w:rPr>
        <w:t xml:space="preserve">화면에서 변수 </w:t>
      </w:r>
      <w:r>
        <w:t xml:space="preserve">i </w:t>
      </w:r>
      <w:r>
        <w:rPr>
          <w:rFonts w:hint="eastAsia"/>
        </w:rPr>
        <w:t>에 빨간색 밑줄이 표시되었다.</w:t>
      </w:r>
    </w:p>
    <w:p w14:paraId="74F782A4" w14:textId="7E285D1B" w:rsidR="00141AD8" w:rsidRDefault="00141AD8" w:rsidP="00F34C28">
      <w:r>
        <w:rPr>
          <w:rFonts w:hint="eastAsia"/>
        </w:rPr>
        <w:t xml:space="preserve">빨간색 밑줄 위에 마우스 포인터를 </w:t>
      </w:r>
      <w:r w:rsidR="00382E9D">
        <w:rPr>
          <w:rFonts w:hint="eastAsia"/>
        </w:rPr>
        <w:t>위치하고 기다리면,</w:t>
      </w:r>
      <w:r w:rsidR="00382E9D">
        <w:t xml:space="preserve"> </w:t>
      </w:r>
    </w:p>
    <w:p w14:paraId="6D88D263" w14:textId="3B84B942" w:rsidR="00382E9D" w:rsidRDefault="00382E9D" w:rsidP="00F34C28">
      <w:r>
        <w:rPr>
          <w:rFonts w:hint="eastAsia"/>
        </w:rPr>
        <w:t>위 화면과 같은 에러 메시지가 표시된다.</w:t>
      </w:r>
    </w:p>
    <w:p w14:paraId="43F9057E" w14:textId="611F178D" w:rsidR="003065DC" w:rsidRDefault="003065DC" w:rsidP="00F34C28"/>
    <w:p w14:paraId="00D76FC4" w14:textId="15FCAC75" w:rsidR="003065DC" w:rsidRDefault="003065DC" w:rsidP="00F34C28">
      <w:r>
        <w:rPr>
          <w:rFonts w:hint="eastAsia"/>
        </w:rPr>
        <w:t>'</w:t>
      </w:r>
      <w:r>
        <w:t xml:space="preserve">i' is not defined. </w:t>
      </w:r>
    </w:p>
    <w:p w14:paraId="1970D474" w14:textId="32E3C780" w:rsidR="003065DC" w:rsidRDefault="003065DC" w:rsidP="00F34C28">
      <w:r>
        <w:rPr>
          <w:rFonts w:hint="eastAsia"/>
        </w:rPr>
        <w:t xml:space="preserve">변수 </w:t>
      </w:r>
      <w:r>
        <w:t xml:space="preserve">i </w:t>
      </w:r>
      <w:r>
        <w:rPr>
          <w:rFonts w:hint="eastAsia"/>
        </w:rPr>
        <w:t>가 정의되지 않았다는 에러 메시지이다.</w:t>
      </w:r>
    </w:p>
    <w:p w14:paraId="67693BBC" w14:textId="4B258B04" w:rsidR="001A3CA4" w:rsidRDefault="001A3CA4" w:rsidP="00F34C28"/>
    <w:p w14:paraId="7A52EB9F" w14:textId="4C109B37" w:rsidR="001A3CA4" w:rsidRDefault="001A3CA4" w:rsidP="00F34C28">
      <w:r>
        <w:rPr>
          <w:rFonts w:hint="eastAsia"/>
        </w:rPr>
        <w:t>그런데</w:t>
      </w:r>
      <w:r w:rsidR="00CC2322">
        <w:t xml:space="preserve"> </w:t>
      </w:r>
      <w:r>
        <w:rPr>
          <w:rFonts w:hint="eastAsia"/>
        </w:rPr>
        <w:t>실행해 보면,</w:t>
      </w:r>
      <w:r>
        <w:t xml:space="preserve"> </w:t>
      </w:r>
      <w:r w:rsidR="00F93FA7">
        <w:rPr>
          <w:rFonts w:hint="eastAsia"/>
        </w:rPr>
        <w:t xml:space="preserve">에러 없이 </w:t>
      </w:r>
      <w:r>
        <w:rPr>
          <w:rFonts w:hint="eastAsia"/>
        </w:rPr>
        <w:t>실행이 잘 된다.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662E8" w14:paraId="22A64F78" w14:textId="77777777" w:rsidTr="001662E8">
        <w:tc>
          <w:tcPr>
            <w:tcW w:w="10456" w:type="dxa"/>
          </w:tcPr>
          <w:p w14:paraId="685BBE74" w14:textId="49274CB8" w:rsidR="001662E8" w:rsidRDefault="00A61F86" w:rsidP="00F34C28">
            <w:r w:rsidRPr="00A61F86">
              <w:rPr>
                <w:noProof/>
              </w:rPr>
              <w:drawing>
                <wp:inline distT="0" distB="0" distL="0" distR="0" wp14:anchorId="03B6F8CD" wp14:editId="5926B110">
                  <wp:extent cx="1260592" cy="1238082"/>
                  <wp:effectExtent l="0" t="0" r="0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889" cy="123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02EB39" w14:textId="0D186886" w:rsidR="001A3CA4" w:rsidRDefault="001A3CA4" w:rsidP="00F34C28"/>
    <w:p w14:paraId="7C6EA31C" w14:textId="3B745F7C" w:rsidR="001578E8" w:rsidRDefault="001578E8" w:rsidP="00F34C28"/>
    <w:p w14:paraId="1EDF7CFA" w14:textId="56BB5FDA" w:rsidR="00EC7136" w:rsidRDefault="00EC7136" w:rsidP="00EC7136">
      <w:pPr>
        <w:pStyle w:val="Heading3"/>
      </w:pP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rPr>
          <w:rFonts w:hint="eastAsia"/>
        </w:rPr>
        <w:t>선언</w:t>
      </w:r>
      <w:r w:rsidR="008F6C20">
        <w:rPr>
          <w:rFonts w:hint="eastAsia"/>
        </w:rPr>
        <w:t>을</w:t>
      </w:r>
      <w:r w:rsidR="008F6C20">
        <w:rPr>
          <w:rFonts w:hint="eastAsia"/>
        </w:rPr>
        <w:t xml:space="preserve"> </w:t>
      </w:r>
      <w:r w:rsidR="008F6C20">
        <w:rPr>
          <w:rFonts w:hint="eastAsia"/>
        </w:rPr>
        <w:t>생략해도</w:t>
      </w:r>
      <w:r w:rsidR="008F6C20">
        <w:rPr>
          <w:rFonts w:hint="eastAsia"/>
        </w:rPr>
        <w:t xml:space="preserve"> </w:t>
      </w:r>
      <w:r w:rsidR="008F6C20">
        <w:rPr>
          <w:rFonts w:hint="eastAsia"/>
        </w:rPr>
        <w:t>된다</w:t>
      </w:r>
      <w:r w:rsidR="008F6C20">
        <w:t>.</w:t>
      </w:r>
    </w:p>
    <w:p w14:paraId="618099FD" w14:textId="50576F16" w:rsidR="00332D4C" w:rsidRDefault="00CB5D9C" w:rsidP="00463872">
      <w:r>
        <w:rPr>
          <w:rFonts w:hint="eastAsia"/>
        </w:rPr>
        <w:t xml:space="preserve">위 </w:t>
      </w:r>
      <w:r>
        <w:t xml:space="preserve">err1.js </w:t>
      </w:r>
      <w:r>
        <w:rPr>
          <w:rFonts w:hint="eastAsia"/>
        </w:rPr>
        <w:t xml:space="preserve">에서 변수 </w:t>
      </w:r>
      <w:r>
        <w:t xml:space="preserve">i </w:t>
      </w:r>
      <w:r>
        <w:rPr>
          <w:rFonts w:hint="eastAsia"/>
        </w:rPr>
        <w:t>를 선언하지 않고,</w:t>
      </w:r>
      <w:r>
        <w:t xml:space="preserve"> </w:t>
      </w:r>
      <w:r w:rsidR="00971EC4">
        <w:rPr>
          <w:rFonts w:hint="eastAsia"/>
        </w:rPr>
        <w:t>그냥 i</w:t>
      </w:r>
      <w:r w:rsidR="00971EC4">
        <w:t xml:space="preserve"> = 0; </w:t>
      </w:r>
      <w:r w:rsidR="00971EC4">
        <w:rPr>
          <w:rFonts w:hint="eastAsia"/>
        </w:rPr>
        <w:t>를 실행했다.</w:t>
      </w:r>
    </w:p>
    <w:p w14:paraId="454D7948" w14:textId="3F9A7D3D" w:rsidR="00971EC4" w:rsidRDefault="006955F5" w:rsidP="00463872">
      <w:r>
        <w:rPr>
          <w:rFonts w:hint="eastAsia"/>
        </w:rPr>
        <w:t>이것은 문법 오류가 아니다.</w:t>
      </w:r>
    </w:p>
    <w:p w14:paraId="4F9A117A" w14:textId="77777777" w:rsidR="003B1020" w:rsidRDefault="003B1020" w:rsidP="007E2D52"/>
    <w:p w14:paraId="61737B22" w14:textId="573CB935" w:rsidR="007E2D52" w:rsidRDefault="007E2D52" w:rsidP="007E2D52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언어 문법에서는,</w:t>
      </w:r>
      <w:r>
        <w:t xml:space="preserve"> </w:t>
      </w:r>
      <w:r>
        <w:rPr>
          <w:rFonts w:hint="eastAsia"/>
        </w:rPr>
        <w:t>변수 선언</w:t>
      </w:r>
      <w:r w:rsidR="00BE679B">
        <w:rPr>
          <w:rFonts w:hint="eastAsia"/>
        </w:rPr>
        <w:t>을 생략해도 된다.</w:t>
      </w:r>
      <w:r>
        <w:rPr>
          <w:rFonts w:hint="eastAsia"/>
        </w:rPr>
        <w:t xml:space="preserve"> 필수가 아니다.</w:t>
      </w:r>
    </w:p>
    <w:p w14:paraId="24C35937" w14:textId="62CD974C" w:rsidR="006955F5" w:rsidRDefault="003048E7" w:rsidP="00463872">
      <w:r>
        <w:rPr>
          <w:rFonts w:hint="eastAsia"/>
        </w:rPr>
        <w:t>i</w:t>
      </w:r>
      <w:r>
        <w:t xml:space="preserve"> = 0; </w:t>
      </w:r>
      <w:r>
        <w:rPr>
          <w:rFonts w:hint="eastAsia"/>
        </w:rPr>
        <w:t>문장을 처음 실행할 때,</w:t>
      </w:r>
      <w:r>
        <w:t xml:space="preserve"> </w:t>
      </w:r>
      <w:r>
        <w:rPr>
          <w:rFonts w:hint="eastAsia"/>
        </w:rPr>
        <w:t xml:space="preserve">변수 </w:t>
      </w:r>
      <w:r>
        <w:t xml:space="preserve">i </w:t>
      </w:r>
      <w:r>
        <w:rPr>
          <w:rFonts w:hint="eastAsia"/>
        </w:rPr>
        <w:t>가 자동으로 생성되기 때문이다.</w:t>
      </w:r>
    </w:p>
    <w:p w14:paraId="04322710" w14:textId="13114C3C" w:rsidR="003048E7" w:rsidRPr="003B1020" w:rsidRDefault="003048E7" w:rsidP="00463872"/>
    <w:p w14:paraId="19A64ED9" w14:textId="7F2600F8" w:rsidR="003048E7" w:rsidRDefault="003048E7" w:rsidP="00463872">
      <w:r>
        <w:rPr>
          <w:rFonts w:hint="eastAsia"/>
        </w:rPr>
        <w:lastRenderedPageBreak/>
        <w:t xml:space="preserve">즉 </w:t>
      </w:r>
      <w:r>
        <w:t xml:space="preserve">javascript </w:t>
      </w:r>
      <w:r>
        <w:rPr>
          <w:rFonts w:hint="eastAsia"/>
        </w:rPr>
        <w:t>문법에서는</w:t>
      </w:r>
      <w:r>
        <w:t xml:space="preserve">, </w:t>
      </w:r>
      <w:r w:rsidR="00DE73A3">
        <w:rPr>
          <w:rFonts w:hint="eastAsia"/>
        </w:rPr>
        <w:t>변수를 미리 선언하지 않아도,</w:t>
      </w:r>
      <w:r w:rsidR="00DE73A3">
        <w:t xml:space="preserve"> </w:t>
      </w:r>
      <w:r w:rsidR="00DE73A3">
        <w:rPr>
          <w:rFonts w:hint="eastAsia"/>
        </w:rPr>
        <w:t>어떤 변수에 값이 처음 대입될 때,</w:t>
      </w:r>
    </w:p>
    <w:p w14:paraId="70002C64" w14:textId="1BAAFB3C" w:rsidR="00DE73A3" w:rsidRDefault="006B2551" w:rsidP="00463872">
      <w:r>
        <w:rPr>
          <w:rFonts w:hint="eastAsia"/>
        </w:rPr>
        <w:t xml:space="preserve">그 </w:t>
      </w:r>
      <w:r w:rsidR="00DE73A3">
        <w:rPr>
          <w:rFonts w:hint="eastAsia"/>
        </w:rPr>
        <w:t>변수가 자동으로 생성된다.</w:t>
      </w:r>
    </w:p>
    <w:p w14:paraId="0974F15C" w14:textId="6532AB1C" w:rsidR="00442943" w:rsidRDefault="00442943" w:rsidP="00463872"/>
    <w:p w14:paraId="63DB37E6" w14:textId="77777777" w:rsidR="003B1020" w:rsidRDefault="003B1020" w:rsidP="00463872"/>
    <w:p w14:paraId="35A49733" w14:textId="0AA8A9E0" w:rsidR="00DD292B" w:rsidRDefault="00ED2CFF" w:rsidP="00ED2CFF">
      <w:pPr>
        <w:pStyle w:val="Heading3"/>
      </w:pPr>
      <w:r>
        <w:rPr>
          <w:rFonts w:hint="eastAsia"/>
        </w:rPr>
        <w:t>e</w:t>
      </w:r>
      <w:r>
        <w:t xml:space="preserve">slint </w:t>
      </w:r>
      <w:r>
        <w:rPr>
          <w:rFonts w:hint="eastAsia"/>
        </w:rPr>
        <w:t>경고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</w:p>
    <w:p w14:paraId="711E4120" w14:textId="1BCA8AFD" w:rsidR="00ED2CFF" w:rsidRDefault="00ED2CFF" w:rsidP="00ED2CFF">
      <w:r>
        <w:rPr>
          <w:rFonts w:hint="eastAsia"/>
        </w:rPr>
        <w:t xml:space="preserve">위 화면에서, 변수 </w:t>
      </w:r>
      <w:r>
        <w:t xml:space="preserve">i </w:t>
      </w:r>
      <w:r>
        <w:rPr>
          <w:rFonts w:hint="eastAsia"/>
        </w:rPr>
        <w:t>가 정의되지 않았다는 에러 메시지는,</w:t>
      </w:r>
    </w:p>
    <w:p w14:paraId="4442DD6F" w14:textId="388C785A" w:rsidR="00ED2CFF" w:rsidRDefault="00ED2CFF" w:rsidP="00ED2CFF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문법 오류가 아니고,</w:t>
      </w:r>
      <w:r>
        <w:t xml:space="preserve"> eslint</w:t>
      </w:r>
      <w:r w:rsidR="007475D6">
        <w:t xml:space="preserve"> </w:t>
      </w:r>
      <w:r w:rsidR="007475D6">
        <w:rPr>
          <w:rFonts w:hint="eastAsia"/>
        </w:rPr>
        <w:t>도구의</w:t>
      </w:r>
      <w:r>
        <w:t xml:space="preserve"> </w:t>
      </w:r>
      <w:r>
        <w:rPr>
          <w:rFonts w:hint="eastAsia"/>
        </w:rPr>
        <w:t>경고 메시지이다.</w:t>
      </w:r>
    </w:p>
    <w:p w14:paraId="7534AEC1" w14:textId="5F6498DD" w:rsidR="007475D6" w:rsidRDefault="007475D6" w:rsidP="00ED2CFF">
      <w:r>
        <w:rPr>
          <w:rFonts w:hint="eastAsia"/>
        </w:rPr>
        <w:t>코딩 스타일이 바람직하지 않다는 경고 메시지</w:t>
      </w:r>
      <w:r w:rsidR="004708FD">
        <w:rPr>
          <w:rFonts w:hint="eastAsia"/>
        </w:rPr>
        <w:t>이다.</w:t>
      </w:r>
    </w:p>
    <w:p w14:paraId="20AB87BD" w14:textId="7C04ADD3" w:rsidR="004708FD" w:rsidRPr="00CF66EA" w:rsidRDefault="004708FD" w:rsidP="00ED2CFF">
      <w:r>
        <w:rPr>
          <w:rFonts w:hint="eastAsia"/>
        </w:rPr>
        <w:t>변수를 미리 선언하지 않고 사용하는 것은 바람직하지 않기</w:t>
      </w:r>
      <w:r w:rsidR="005E5DC0">
        <w:rPr>
          <w:rFonts w:hint="eastAsia"/>
        </w:rPr>
        <w:t xml:space="preserve"> 때문이다.</w:t>
      </w:r>
    </w:p>
    <w:p w14:paraId="574C929E" w14:textId="2D5DE4C3" w:rsidR="00ED2CFF" w:rsidRDefault="00ED2CFF" w:rsidP="00463872"/>
    <w:p w14:paraId="061DCC4F" w14:textId="77777777" w:rsidR="009A7444" w:rsidRDefault="009A7444" w:rsidP="00463872"/>
    <w:p w14:paraId="5F9B7DA3" w14:textId="0882B1C6" w:rsidR="00107F71" w:rsidRDefault="00107F71" w:rsidP="00107F71">
      <w:pPr>
        <w:pStyle w:val="Heading2"/>
      </w:pPr>
      <w:bookmarkStart w:id="44" w:name="_Toc128947338"/>
      <w:r>
        <w:rPr>
          <w:rFonts w:hint="eastAsia"/>
        </w:rPr>
        <w:t>"</w:t>
      </w:r>
      <w:r>
        <w:t>use strict";</w:t>
      </w:r>
      <w:bookmarkEnd w:id="44"/>
    </w:p>
    <w:p w14:paraId="18EAA25F" w14:textId="2E5D3137" w:rsidR="00107F71" w:rsidRDefault="00107F71" w:rsidP="00107F71"/>
    <w:p w14:paraId="7898F9AE" w14:textId="4AB3F8FB" w:rsidR="00B676E6" w:rsidRDefault="00B676E6" w:rsidP="00107F71">
      <w:r>
        <w:t xml:space="preserve">javascript </w:t>
      </w:r>
      <w:r>
        <w:rPr>
          <w:rFonts w:hint="eastAsia"/>
        </w:rPr>
        <w:t xml:space="preserve">소스 코드 파일 선두에 </w:t>
      </w:r>
      <w:r w:rsidRPr="00530B79">
        <w:rPr>
          <w:b/>
          <w:bCs/>
        </w:rPr>
        <w:t>"use strict";</w:t>
      </w:r>
      <w:r w:rsidR="00EF00E1">
        <w:t xml:space="preserve"> </w:t>
      </w:r>
      <w:r w:rsidR="00EF69F0">
        <w:rPr>
          <w:rFonts w:hint="eastAsia"/>
        </w:rPr>
        <w:t>선언이 있</w:t>
      </w:r>
      <w:r w:rsidR="00271D44">
        <w:rPr>
          <w:rFonts w:hint="eastAsia"/>
        </w:rPr>
        <w:t>으면,</w:t>
      </w:r>
    </w:p>
    <w:p w14:paraId="01C2B374" w14:textId="4E127749" w:rsidR="0030662C" w:rsidRDefault="0030662C" w:rsidP="00107F71">
      <w:r>
        <w:rPr>
          <w:rFonts w:hint="eastAsia"/>
        </w:rPr>
        <w:t>이 소스 파일에서는 변수를 미리 선언하</w:t>
      </w:r>
      <w:r w:rsidR="007D14C3">
        <w:rPr>
          <w:rFonts w:hint="eastAsia"/>
        </w:rPr>
        <w:t>지 않고</w:t>
      </w:r>
      <w:r>
        <w:rPr>
          <w:rFonts w:hint="eastAsia"/>
        </w:rPr>
        <w:t xml:space="preserve"> 사용</w:t>
      </w:r>
      <w:r w:rsidR="00271D44">
        <w:rPr>
          <w:rFonts w:hint="eastAsia"/>
        </w:rPr>
        <w:t xml:space="preserve">할 </w:t>
      </w:r>
      <w:r w:rsidR="00441208">
        <w:rPr>
          <w:rFonts w:hint="eastAsia"/>
        </w:rPr>
        <w:t xml:space="preserve">경우에 </w:t>
      </w:r>
      <w:r>
        <w:rPr>
          <w:rFonts w:hint="eastAsia"/>
        </w:rPr>
        <w:t>문법 오류가 발생한다.</w:t>
      </w:r>
    </w:p>
    <w:p w14:paraId="6FE8DEEF" w14:textId="2975660A" w:rsidR="0030662C" w:rsidRPr="00441208" w:rsidRDefault="0030662C" w:rsidP="00107F71"/>
    <w:p w14:paraId="17D848D4" w14:textId="5F6EB386" w:rsidR="0030662C" w:rsidRDefault="0030662C" w:rsidP="00107F71"/>
    <w:p w14:paraId="34E9F299" w14:textId="5C6C62F4" w:rsidR="0030662C" w:rsidRDefault="0030662C" w:rsidP="0030662C">
      <w:pPr>
        <w:pStyle w:val="Heading3"/>
      </w:pPr>
      <w:r>
        <w:rPr>
          <w:rFonts w:hint="eastAsia"/>
        </w:rPr>
        <w:t>e</w:t>
      </w:r>
      <w:r>
        <w:t>rr2.js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0662C" w14:paraId="6EEE73BC" w14:textId="77777777" w:rsidTr="0030662C">
        <w:tc>
          <w:tcPr>
            <w:tcW w:w="10456" w:type="dxa"/>
          </w:tcPr>
          <w:p w14:paraId="7D7938F8" w14:textId="77777777" w:rsidR="0030662C" w:rsidRPr="0030662C" w:rsidRDefault="0030662C" w:rsidP="0030662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30662C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"use strict"</w:t>
            </w:r>
            <w:r w:rsidRPr="0030662C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2E8B7B54" w14:textId="77777777" w:rsidR="0030662C" w:rsidRPr="0030662C" w:rsidRDefault="0030662C" w:rsidP="0030662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</w:p>
          <w:p w14:paraId="38071B76" w14:textId="77777777" w:rsidR="0030662C" w:rsidRPr="0030662C" w:rsidRDefault="0030662C" w:rsidP="0030662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30662C">
              <w:rPr>
                <w:rFonts w:ascii="Consolas" w:eastAsia="굴림" w:hAnsi="Consolas" w:cs="굴림"/>
                <w:color w:val="AF00DB"/>
                <w:kern w:val="0"/>
                <w:sz w:val="21"/>
                <w:szCs w:val="21"/>
              </w:rPr>
              <w:t>for</w:t>
            </w:r>
            <w:r w:rsidRPr="0030662C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(</w:t>
            </w:r>
            <w:r w:rsidRPr="0030662C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30662C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30662C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0</w:t>
            </w:r>
            <w:r w:rsidRPr="0030662C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 </w:t>
            </w:r>
            <w:r w:rsidRPr="0030662C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30662C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&lt; </w:t>
            </w:r>
            <w:r w:rsidRPr="0030662C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5</w:t>
            </w:r>
            <w:r w:rsidRPr="0030662C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 ++</w:t>
            </w:r>
            <w:r w:rsidRPr="0030662C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30662C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</w:t>
            </w:r>
          </w:p>
          <w:p w14:paraId="03B53E76" w14:textId="77777777" w:rsidR="0030662C" w:rsidRPr="0030662C" w:rsidRDefault="0030662C" w:rsidP="0030662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30662C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</w:t>
            </w:r>
            <w:r w:rsidRPr="0030662C">
              <w:rPr>
                <w:rFonts w:ascii="Consolas" w:eastAsia="굴림" w:hAnsi="Consolas" w:cs="굴림"/>
                <w:color w:val="267F99"/>
                <w:kern w:val="0"/>
                <w:sz w:val="21"/>
                <w:szCs w:val="21"/>
              </w:rPr>
              <w:t>console</w:t>
            </w:r>
            <w:r w:rsidRPr="0030662C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30662C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30662C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30662C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30662C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71E4BB32" w14:textId="77777777" w:rsidR="0030662C" w:rsidRDefault="0030662C" w:rsidP="0030662C"/>
        </w:tc>
      </w:tr>
    </w:tbl>
    <w:p w14:paraId="451D0814" w14:textId="150B4F22" w:rsidR="0030662C" w:rsidRDefault="0030662C" w:rsidP="003066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E0F17" w14:paraId="71C5A753" w14:textId="77777777" w:rsidTr="00DB1D74">
        <w:trPr>
          <w:trHeight w:val="3327"/>
        </w:trPr>
        <w:tc>
          <w:tcPr>
            <w:tcW w:w="9118" w:type="dxa"/>
          </w:tcPr>
          <w:p w14:paraId="359A0BDB" w14:textId="3F308FF8" w:rsidR="000E0F17" w:rsidRDefault="00DB1D74" w:rsidP="0030662C">
            <w:r w:rsidRPr="00DB1D74">
              <w:rPr>
                <w:noProof/>
              </w:rPr>
              <w:drawing>
                <wp:inline distT="0" distB="0" distL="0" distR="0" wp14:anchorId="450FE8B2" wp14:editId="0E5ED912">
                  <wp:extent cx="6645910" cy="2427605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663F00" w14:textId="155EA126" w:rsidR="000F4D92" w:rsidRDefault="000E0F17" w:rsidP="00107F71">
      <w:r>
        <w:rPr>
          <w:rFonts w:hint="eastAsia"/>
        </w:rPr>
        <w:t>e</w:t>
      </w:r>
      <w:r>
        <w:t>rr2.js</w:t>
      </w:r>
      <w:r>
        <w:rPr>
          <w:rFonts w:hint="eastAsia"/>
        </w:rPr>
        <w:t xml:space="preserve">를 </w:t>
      </w:r>
      <w:r w:rsidR="000F4D92">
        <w:rPr>
          <w:rFonts w:hint="eastAsia"/>
        </w:rPr>
        <w:t>실행하면,</w:t>
      </w:r>
      <w:r>
        <w:t xml:space="preserve"> </w:t>
      </w:r>
      <w:r w:rsidR="000F4D92">
        <w:rPr>
          <w:rFonts w:hint="eastAsia"/>
        </w:rPr>
        <w:t>위 화면에서처럼 문법 오류 메시지가 출력되고,</w:t>
      </w:r>
      <w:r w:rsidR="000F4D92">
        <w:t xml:space="preserve"> </w:t>
      </w:r>
      <w:r w:rsidR="000F4D92">
        <w:rPr>
          <w:rFonts w:hint="eastAsia"/>
        </w:rPr>
        <w:t>실행되지 않는다.</w:t>
      </w:r>
    </w:p>
    <w:p w14:paraId="5F24644E" w14:textId="1228E5D2" w:rsidR="00C273EF" w:rsidRPr="000E0F17" w:rsidRDefault="00C273EF" w:rsidP="00107F71"/>
    <w:p w14:paraId="460568D4" w14:textId="77777777" w:rsidR="00C273EF" w:rsidRPr="00CA0FFC" w:rsidRDefault="00C273EF" w:rsidP="00107F71"/>
    <w:p w14:paraId="4383CFFD" w14:textId="67BA4A4C" w:rsidR="00DB1D74" w:rsidRDefault="00DB1D74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4F5E3FD1" w14:textId="77777777" w:rsidR="00102291" w:rsidRDefault="00102291" w:rsidP="00102291">
      <w:pPr>
        <w:pStyle w:val="Heading2"/>
      </w:pPr>
      <w:bookmarkStart w:id="45" w:name="_Toc128947339"/>
      <w:r>
        <w:rPr>
          <w:rFonts w:hint="eastAsia"/>
        </w:rPr>
        <w:lastRenderedPageBreak/>
        <w:t xml:space="preserve">상수 선언 </w:t>
      </w:r>
      <w:r>
        <w:t>const</w:t>
      </w:r>
      <w:bookmarkEnd w:id="45"/>
    </w:p>
    <w:p w14:paraId="6DC32384" w14:textId="77777777" w:rsidR="00102291" w:rsidRDefault="00102291" w:rsidP="00102291">
      <w:pPr>
        <w:pStyle w:val="Heading3"/>
      </w:pPr>
      <w:r>
        <w:rPr>
          <w:rFonts w:hint="eastAsia"/>
        </w:rPr>
        <w:t>c</w:t>
      </w:r>
      <w:r>
        <w:t>onst1.js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2291" w14:paraId="597EF554" w14:textId="77777777" w:rsidTr="00065B30">
        <w:tc>
          <w:tcPr>
            <w:tcW w:w="10456" w:type="dxa"/>
          </w:tcPr>
          <w:p w14:paraId="7236830D" w14:textId="77777777" w:rsidR="00102291" w:rsidRPr="000E3E3A" w:rsidRDefault="00102291" w:rsidP="00065B30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0E3E3A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let</w:t>
            </w:r>
            <w:r w:rsidRPr="000E3E3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0E3E3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s1</w:t>
            </w:r>
            <w:r w:rsidRPr="000E3E3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0E3E3A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"hello world"</w:t>
            </w:r>
            <w:r w:rsidRPr="000E3E3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304E6C8E" w14:textId="77777777" w:rsidR="00102291" w:rsidRPr="000E3E3A" w:rsidRDefault="00102291" w:rsidP="00065B30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0E3E3A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const</w:t>
            </w:r>
            <w:r w:rsidRPr="000E3E3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0E3E3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s2</w:t>
            </w:r>
            <w:r w:rsidRPr="000E3E3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0E3E3A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"hello world"</w:t>
            </w:r>
            <w:r w:rsidRPr="000E3E3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4BA74D8A" w14:textId="77777777" w:rsidR="00102291" w:rsidRPr="000E3E3A" w:rsidRDefault="00102291" w:rsidP="00065B30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</w:p>
          <w:p w14:paraId="6C568BAF" w14:textId="77777777" w:rsidR="00102291" w:rsidRPr="000E3E3A" w:rsidRDefault="00102291" w:rsidP="00065B30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0E3E3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console</w:t>
            </w:r>
            <w:r w:rsidRPr="000E3E3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0E3E3A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0E3E3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0E3E3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s1</w:t>
            </w:r>
            <w:r w:rsidRPr="000E3E3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4F39AFA2" w14:textId="77777777" w:rsidR="00102291" w:rsidRPr="000E3E3A" w:rsidRDefault="00102291" w:rsidP="00065B30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0E3E3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console</w:t>
            </w:r>
            <w:r w:rsidRPr="000E3E3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0E3E3A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0E3E3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0E3E3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s2</w:t>
            </w:r>
            <w:r w:rsidRPr="000E3E3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7313CBD1" w14:textId="77777777" w:rsidR="00102291" w:rsidRPr="000E3E3A" w:rsidRDefault="00102291" w:rsidP="00065B30"/>
        </w:tc>
      </w:tr>
    </w:tbl>
    <w:p w14:paraId="769680A3" w14:textId="77777777" w:rsidR="00102291" w:rsidRDefault="00102291" w:rsidP="00102291"/>
    <w:p w14:paraId="06D1E75A" w14:textId="77777777" w:rsidR="00102291" w:rsidRDefault="00102291" w:rsidP="00102291">
      <w:r>
        <w:rPr>
          <w:rFonts w:hint="eastAsia"/>
        </w:rPr>
        <w:t>c</w:t>
      </w:r>
      <w:r>
        <w:t xml:space="preserve">onst </w:t>
      </w:r>
      <w:r>
        <w:rPr>
          <w:rFonts w:hint="eastAsia"/>
        </w:rPr>
        <w:t>키워드를 사용하여 상수를 선언한다.</w:t>
      </w:r>
    </w:p>
    <w:p w14:paraId="3DA51E2B" w14:textId="77777777" w:rsidR="00102291" w:rsidRDefault="00102291" w:rsidP="00102291"/>
    <w:p w14:paraId="0283337D" w14:textId="77777777" w:rsidR="00102291" w:rsidRDefault="00102291" w:rsidP="00102291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E34CE3">
        <w:rPr>
          <w:rFonts w:ascii="Consolas" w:eastAsia="굴림" w:hAnsi="Consolas" w:cs="굴림"/>
          <w:color w:val="001080"/>
          <w:kern w:val="0"/>
          <w:sz w:val="21"/>
          <w:szCs w:val="21"/>
        </w:rPr>
        <w:t>s1</w:t>
      </w:r>
      <w:r w:rsidRPr="00E34CE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E34CE3">
        <w:rPr>
          <w:rFonts w:ascii="Consolas" w:eastAsia="굴림" w:hAnsi="Consolas" w:cs="굴림"/>
          <w:color w:val="A31515"/>
          <w:kern w:val="0"/>
          <w:sz w:val="21"/>
          <w:szCs w:val="21"/>
        </w:rPr>
        <w:t>"</w:t>
      </w:r>
      <w:r w:rsidRPr="00E34CE3">
        <w:rPr>
          <w:rFonts w:ascii="Consolas" w:eastAsia="굴림" w:hAnsi="Consolas" w:cs="굴림"/>
          <w:color w:val="A31515"/>
          <w:kern w:val="0"/>
          <w:sz w:val="21"/>
          <w:szCs w:val="21"/>
        </w:rPr>
        <w:t>안녕하세요</w:t>
      </w:r>
      <w:r w:rsidRPr="00E34CE3">
        <w:rPr>
          <w:rFonts w:ascii="Consolas" w:eastAsia="굴림" w:hAnsi="Consolas" w:cs="굴림"/>
          <w:color w:val="A31515"/>
          <w:kern w:val="0"/>
          <w:sz w:val="21"/>
          <w:szCs w:val="21"/>
        </w:rPr>
        <w:t>"</w:t>
      </w:r>
      <w:r w:rsidRPr="00E34CE3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7E5AEA0B" w14:textId="77777777" w:rsidR="00102291" w:rsidRDefault="00102291" w:rsidP="00102291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 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지역변수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>s1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의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값은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변경할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수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있다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.</w:t>
      </w:r>
    </w:p>
    <w:p w14:paraId="00D1AB94" w14:textId="77777777" w:rsidR="00102291" w:rsidRPr="00E34CE3" w:rsidRDefault="00102291" w:rsidP="00102291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06AFEF76" w14:textId="77777777" w:rsidR="00102291" w:rsidRPr="00E34CE3" w:rsidRDefault="00102291" w:rsidP="00102291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E34CE3">
        <w:rPr>
          <w:rFonts w:ascii="Consolas" w:eastAsia="굴림" w:hAnsi="Consolas" w:cs="굴림"/>
          <w:color w:val="001080"/>
          <w:kern w:val="0"/>
          <w:sz w:val="21"/>
          <w:szCs w:val="21"/>
        </w:rPr>
        <w:t>s2</w:t>
      </w:r>
      <w:r w:rsidRPr="00E34CE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E34CE3">
        <w:rPr>
          <w:rFonts w:ascii="Consolas" w:eastAsia="굴림" w:hAnsi="Consolas" w:cs="굴림"/>
          <w:color w:val="A31515"/>
          <w:kern w:val="0"/>
          <w:sz w:val="21"/>
          <w:szCs w:val="21"/>
        </w:rPr>
        <w:t>"</w:t>
      </w:r>
      <w:r w:rsidRPr="00E34CE3">
        <w:rPr>
          <w:rFonts w:ascii="Consolas" w:eastAsia="굴림" w:hAnsi="Consolas" w:cs="굴림"/>
          <w:color w:val="A31515"/>
          <w:kern w:val="0"/>
          <w:sz w:val="21"/>
          <w:szCs w:val="21"/>
        </w:rPr>
        <w:t>안녕하세요</w:t>
      </w:r>
      <w:r w:rsidRPr="00E34CE3">
        <w:rPr>
          <w:rFonts w:ascii="Consolas" w:eastAsia="굴림" w:hAnsi="Consolas" w:cs="굴림"/>
          <w:color w:val="A31515"/>
          <w:kern w:val="0"/>
          <w:sz w:val="21"/>
          <w:szCs w:val="21"/>
        </w:rPr>
        <w:t>"</w:t>
      </w:r>
      <w:r w:rsidRPr="00E34CE3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2682392B" w14:textId="77777777" w:rsidR="00102291" w:rsidRPr="00806D25" w:rsidRDefault="00102291" w:rsidP="00102291">
      <w:r>
        <w:t xml:space="preserve">   const </w:t>
      </w:r>
      <w:r>
        <w:rPr>
          <w:rFonts w:hint="eastAsia"/>
        </w:rPr>
        <w:t>변수의 값은 변경할 수 없으므로,</w:t>
      </w:r>
      <w:r>
        <w:t xml:space="preserve"> </w:t>
      </w:r>
      <w:r>
        <w:rPr>
          <w:rFonts w:hint="eastAsia"/>
        </w:rPr>
        <w:t>에러가 발생한다.</w:t>
      </w:r>
    </w:p>
    <w:p w14:paraId="6CD7E78B" w14:textId="77777777" w:rsidR="00102291" w:rsidRDefault="00102291" w:rsidP="00102291"/>
    <w:p w14:paraId="31DABB8B" w14:textId="77777777" w:rsidR="00102291" w:rsidRPr="000D22DD" w:rsidRDefault="00102291" w:rsidP="00102291"/>
    <w:p w14:paraId="2F597EEA" w14:textId="77777777" w:rsidR="00102291" w:rsidRDefault="00102291" w:rsidP="00102291"/>
    <w:p w14:paraId="6B6DB8E1" w14:textId="77D08BEB" w:rsidR="001D0329" w:rsidRDefault="001D0329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6508C3D" w14:textId="46BC465B" w:rsidR="00986C8D" w:rsidRDefault="00A5669A" w:rsidP="00F34C28">
      <w:pPr>
        <w:pStyle w:val="Heading1"/>
      </w:pPr>
      <w:bookmarkStart w:id="46" w:name="_Toc128947340"/>
      <w:r>
        <w:rPr>
          <w:rFonts w:hint="eastAsia"/>
        </w:rPr>
        <w:lastRenderedPageBreak/>
        <w:t>내용</w:t>
      </w:r>
      <w:r>
        <w:rPr>
          <w:rFonts w:hint="eastAsia"/>
        </w:rPr>
        <w:t xml:space="preserve"> </w:t>
      </w:r>
      <w:r>
        <w:rPr>
          <w:rFonts w:hint="eastAsia"/>
        </w:rPr>
        <w:t>정리</w:t>
      </w:r>
      <w:bookmarkEnd w:id="46"/>
    </w:p>
    <w:p w14:paraId="450F7FF9" w14:textId="7EAD3C6F" w:rsidR="00A5669A" w:rsidRDefault="00A5669A" w:rsidP="00A5669A"/>
    <w:p w14:paraId="344431A2" w14:textId="77777777" w:rsidR="00BE5FC9" w:rsidRDefault="00BE5FC9" w:rsidP="009D62DD">
      <w:pPr>
        <w:pStyle w:val="Heading3"/>
      </w:pPr>
      <w:r>
        <w:rPr>
          <w:rFonts w:hint="eastAsia"/>
        </w:rPr>
        <w:t>디렉토리</w:t>
      </w:r>
      <w:r>
        <w:t xml:space="preserve"> </w:t>
      </w:r>
      <w:r>
        <w:t>생성</w:t>
      </w:r>
    </w:p>
    <w:p w14:paraId="3730ED9E" w14:textId="77777777" w:rsidR="00BE5FC9" w:rsidRDefault="00BE5FC9" w:rsidP="00BE5FC9">
      <w:r>
        <w:t>mkdir 디렉토리명</w:t>
      </w:r>
    </w:p>
    <w:p w14:paraId="4DC9876F" w14:textId="77777777" w:rsidR="009D62DD" w:rsidRDefault="009D62DD" w:rsidP="00BE5FC9"/>
    <w:p w14:paraId="556AD7DA" w14:textId="3015C23E" w:rsidR="00BE5FC9" w:rsidRDefault="00BE5FC9" w:rsidP="009D62DD">
      <w:pPr>
        <w:pStyle w:val="Heading3"/>
      </w:pPr>
      <w:r>
        <w:rPr>
          <w:rFonts w:hint="eastAsia"/>
        </w:rPr>
        <w:t>하위</w:t>
      </w:r>
      <w:r>
        <w:t xml:space="preserve"> </w:t>
      </w:r>
      <w:r>
        <w:t>디렉토리로</w:t>
      </w:r>
      <w:r>
        <w:t xml:space="preserve"> </w:t>
      </w:r>
      <w:r>
        <w:t>이동하기</w:t>
      </w:r>
    </w:p>
    <w:p w14:paraId="7EE7BBD4" w14:textId="77777777" w:rsidR="00BE5FC9" w:rsidRDefault="00BE5FC9" w:rsidP="00BE5FC9">
      <w:r>
        <w:t>cd 디렉토리명</w:t>
      </w:r>
    </w:p>
    <w:p w14:paraId="5E9A4E73" w14:textId="77777777" w:rsidR="00BE5FC9" w:rsidRDefault="00BE5FC9" w:rsidP="00BE5FC9"/>
    <w:p w14:paraId="60C07EDF" w14:textId="77777777" w:rsidR="00BE5FC9" w:rsidRDefault="00BE5FC9" w:rsidP="009D62DD">
      <w:pPr>
        <w:pStyle w:val="Heading3"/>
      </w:pPr>
      <w:r>
        <w:rPr>
          <w:rFonts w:hint="eastAsia"/>
        </w:rPr>
        <w:t>현재</w:t>
      </w:r>
      <w:r>
        <w:t xml:space="preserve"> </w:t>
      </w:r>
      <w:r>
        <w:t>디렉토리의</w:t>
      </w:r>
      <w:r>
        <w:t xml:space="preserve"> </w:t>
      </w:r>
      <w:r>
        <w:t>파일</w:t>
      </w:r>
      <w:r>
        <w:t xml:space="preserve"> </w:t>
      </w:r>
      <w:r>
        <w:t>목록</w:t>
      </w:r>
      <w:r>
        <w:t xml:space="preserve"> </w:t>
      </w:r>
      <w:r>
        <w:t>출력</w:t>
      </w:r>
    </w:p>
    <w:p w14:paraId="53D01CD5" w14:textId="77777777" w:rsidR="00BE5FC9" w:rsidRDefault="00BE5FC9" w:rsidP="00BE5FC9">
      <w:r>
        <w:t>ls -al</w:t>
      </w:r>
    </w:p>
    <w:p w14:paraId="78D949CB" w14:textId="77777777" w:rsidR="00BE5FC9" w:rsidRDefault="00BE5FC9" w:rsidP="00BE5FC9"/>
    <w:p w14:paraId="42F0F299" w14:textId="77777777" w:rsidR="00BE5FC9" w:rsidRDefault="00BE5FC9" w:rsidP="009D62DD">
      <w:pPr>
        <w:pStyle w:val="Heading3"/>
      </w:pPr>
      <w:r>
        <w:rPr>
          <w:rFonts w:hint="eastAsia"/>
        </w:rPr>
        <w:t>상위</w:t>
      </w:r>
      <w:r>
        <w:t xml:space="preserve"> </w:t>
      </w:r>
      <w:r>
        <w:t>디렉토리로</w:t>
      </w:r>
      <w:r>
        <w:t xml:space="preserve"> </w:t>
      </w:r>
      <w:r>
        <w:t>이동하기</w:t>
      </w:r>
    </w:p>
    <w:p w14:paraId="3097A92E" w14:textId="77777777" w:rsidR="00BE5FC9" w:rsidRDefault="00BE5FC9" w:rsidP="00BE5FC9">
      <w:r>
        <w:t>cd ..</w:t>
      </w:r>
    </w:p>
    <w:p w14:paraId="45421C22" w14:textId="77777777" w:rsidR="00BE5FC9" w:rsidRDefault="00BE5FC9" w:rsidP="00BE5FC9"/>
    <w:p w14:paraId="2CF99C68" w14:textId="77777777" w:rsidR="00BE5FC9" w:rsidRDefault="00BE5FC9" w:rsidP="009D62DD">
      <w:pPr>
        <w:pStyle w:val="Heading3"/>
      </w:pPr>
      <w:r>
        <w:rPr>
          <w:rFonts w:hint="eastAsia"/>
        </w:rPr>
        <w:t>디렉토리</w:t>
      </w:r>
      <w:r>
        <w:t xml:space="preserve"> </w:t>
      </w:r>
      <w:r>
        <w:t>삭제하기</w:t>
      </w:r>
    </w:p>
    <w:p w14:paraId="56F46B61" w14:textId="37ED41A5" w:rsidR="00A5669A" w:rsidRDefault="00BE5FC9" w:rsidP="00BE5FC9">
      <w:r>
        <w:t xml:space="preserve">rm -rf </w:t>
      </w:r>
      <w:r w:rsidR="009D62DD">
        <w:rPr>
          <w:rFonts w:hint="eastAsia"/>
        </w:rPr>
        <w:t>디렉토리</w:t>
      </w:r>
      <w:r>
        <w:t>명</w:t>
      </w:r>
    </w:p>
    <w:p w14:paraId="23FC3B92" w14:textId="7FFB8CB4" w:rsidR="00FF7B2D" w:rsidRDefault="00FF7B2D" w:rsidP="00BE5FC9"/>
    <w:p w14:paraId="597FC65E" w14:textId="77777777" w:rsidR="00FF7B2D" w:rsidRDefault="00FF7B2D" w:rsidP="00FF7B2D">
      <w:pPr>
        <w:pStyle w:val="Heading3"/>
      </w:pPr>
      <w:r>
        <w:rPr>
          <w:rFonts w:hint="eastAsia"/>
        </w:rPr>
        <w:t>파일</w:t>
      </w:r>
      <w:r>
        <w:t xml:space="preserve"> </w:t>
      </w:r>
      <w:r>
        <w:t>삭제하기</w:t>
      </w:r>
    </w:p>
    <w:p w14:paraId="15E9FB70" w14:textId="77777777" w:rsidR="00FF7B2D" w:rsidRDefault="00FF7B2D" w:rsidP="00FF7B2D">
      <w:r>
        <w:t>rm 파일명</w:t>
      </w:r>
    </w:p>
    <w:p w14:paraId="0E33308D" w14:textId="77777777" w:rsidR="00FF7B2D" w:rsidRDefault="00FF7B2D" w:rsidP="00FF7B2D"/>
    <w:p w14:paraId="5CDA593A" w14:textId="77777777" w:rsidR="00FF7B2D" w:rsidRDefault="00FF7B2D" w:rsidP="00FF7B2D">
      <w:pPr>
        <w:pStyle w:val="Heading3"/>
      </w:pPr>
      <w:r>
        <w:rPr>
          <w:rFonts w:hint="eastAsia"/>
        </w:rPr>
        <w:t>파일</w:t>
      </w:r>
      <w:r>
        <w:t xml:space="preserve"> </w:t>
      </w:r>
      <w:r>
        <w:t>복사하기</w:t>
      </w:r>
      <w:r>
        <w:t xml:space="preserve"> #1</w:t>
      </w:r>
    </w:p>
    <w:p w14:paraId="3F9DF544" w14:textId="77777777" w:rsidR="00FF7B2D" w:rsidRDefault="00FF7B2D" w:rsidP="00FF7B2D">
      <w:r>
        <w:t>cp 소스_파일 새_파일</w:t>
      </w:r>
    </w:p>
    <w:p w14:paraId="29D6FA76" w14:textId="77777777" w:rsidR="00FF7B2D" w:rsidRDefault="00FF7B2D" w:rsidP="00FF7B2D"/>
    <w:p w14:paraId="1030ECF1" w14:textId="77777777" w:rsidR="00FF7B2D" w:rsidRDefault="00FF7B2D" w:rsidP="00FF7B2D">
      <w:pPr>
        <w:pStyle w:val="Heading3"/>
      </w:pPr>
      <w:r>
        <w:rPr>
          <w:rFonts w:hint="eastAsia"/>
        </w:rPr>
        <w:t>파일</w:t>
      </w:r>
      <w:r>
        <w:t xml:space="preserve"> </w:t>
      </w:r>
      <w:r>
        <w:t>복사하기</w:t>
      </w:r>
      <w:r>
        <w:t xml:space="preserve"> #2</w:t>
      </w:r>
    </w:p>
    <w:p w14:paraId="3FFE9F16" w14:textId="77777777" w:rsidR="00FF7B2D" w:rsidRDefault="00FF7B2D" w:rsidP="00FF7B2D">
      <w:r>
        <w:t>cp 소스_파일 대상_폴더</w:t>
      </w:r>
    </w:p>
    <w:p w14:paraId="7051BF1D" w14:textId="77777777" w:rsidR="00FF7B2D" w:rsidRPr="00FF7B2D" w:rsidRDefault="00FF7B2D" w:rsidP="00BE5FC9"/>
    <w:p w14:paraId="4FEEE5DC" w14:textId="4EB555A7" w:rsidR="009D62DD" w:rsidRDefault="009D62DD" w:rsidP="00AD748C">
      <w:pPr>
        <w:pStyle w:val="Heading3"/>
      </w:pPr>
      <w:r>
        <w:t>Git bash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 xml:space="preserve">D:/pj </w:t>
      </w:r>
      <w:r>
        <w:rPr>
          <w:rFonts w:hint="eastAsia"/>
        </w:rPr>
        <w:t>디렉토리로</w:t>
      </w:r>
      <w:r>
        <w:rPr>
          <w:rFonts w:hint="eastAsia"/>
        </w:rPr>
        <w:t xml:space="preserve"> </w:t>
      </w:r>
      <w:r>
        <w:rPr>
          <w:rFonts w:hint="eastAsia"/>
        </w:rPr>
        <w:t>이동하는</w:t>
      </w:r>
      <w:r>
        <w:rPr>
          <w:rFonts w:hint="eastAsia"/>
        </w:rPr>
        <w:t xml:space="preserve"> </w:t>
      </w:r>
      <w:r>
        <w:rPr>
          <w:rFonts w:hint="eastAsia"/>
        </w:rPr>
        <w:t>명령</w:t>
      </w:r>
    </w:p>
    <w:p w14:paraId="1B95767A" w14:textId="62825254" w:rsidR="009D62DD" w:rsidRDefault="00AD748C" w:rsidP="00BE5FC9">
      <w:r>
        <w:rPr>
          <w:rFonts w:hint="eastAsia"/>
        </w:rPr>
        <w:t>c</w:t>
      </w:r>
      <w:r>
        <w:t>d /d/pj</w:t>
      </w:r>
    </w:p>
    <w:p w14:paraId="3C9D3A5B" w14:textId="0CF8D3A8" w:rsidR="00AD748C" w:rsidRDefault="00AD748C" w:rsidP="00BE5FC9"/>
    <w:p w14:paraId="11340213" w14:textId="33C0C479" w:rsidR="00B55BDA" w:rsidRDefault="00B55BDA" w:rsidP="00B55BDA">
      <w:pPr>
        <w:pStyle w:val="Heading3"/>
      </w:pPr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</w:p>
    <w:p w14:paraId="053E2C81" w14:textId="40E70298" w:rsidR="00B55BDA" w:rsidRDefault="00B55BDA" w:rsidP="00B55BDA">
      <w:r>
        <w:rPr>
          <w:rFonts w:hint="eastAsia"/>
        </w:rPr>
        <w:t>p</w:t>
      </w:r>
      <w:r>
        <w:t>ackage.json</w:t>
      </w:r>
    </w:p>
    <w:p w14:paraId="795B6578" w14:textId="4250AE25" w:rsidR="00180439" w:rsidRDefault="00180439" w:rsidP="00B55BDA"/>
    <w:p w14:paraId="2C359D88" w14:textId="7AC915C4" w:rsidR="00180439" w:rsidRDefault="00180439" w:rsidP="00180439">
      <w:pPr>
        <w:pStyle w:val="Heading3"/>
      </w:pPr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명령</w:t>
      </w:r>
    </w:p>
    <w:p w14:paraId="0F54F35F" w14:textId="3ABBC076" w:rsidR="00180439" w:rsidRPr="00180439" w:rsidRDefault="00180439" w:rsidP="00180439">
      <w:r>
        <w:rPr>
          <w:rFonts w:hint="eastAsia"/>
        </w:rPr>
        <w:t>n</w:t>
      </w:r>
      <w:r>
        <w:t>pm init</w:t>
      </w:r>
    </w:p>
    <w:p w14:paraId="5B5C3688" w14:textId="586E1B86" w:rsidR="00B55BDA" w:rsidRDefault="00B55BDA" w:rsidP="00B55BDA"/>
    <w:p w14:paraId="1322C251" w14:textId="5C42A021" w:rsidR="00144EE2" w:rsidRDefault="00144EE2" w:rsidP="00144EE2">
      <w:pPr>
        <w:pStyle w:val="Heading3"/>
      </w:pPr>
      <w:r>
        <w:rPr>
          <w:rFonts w:hint="eastAsia"/>
        </w:rPr>
        <w:t>e</w:t>
      </w:r>
      <w:r>
        <w:t xml:space="preserve">slint </w:t>
      </w:r>
    </w:p>
    <w:p w14:paraId="6FD86CF3" w14:textId="7AC01929" w:rsidR="00A06F4B" w:rsidRDefault="00A06F4B" w:rsidP="00A06F4B">
      <w:r>
        <w:rPr>
          <w:rFonts w:hint="eastAsia"/>
        </w:rPr>
        <w:t>eslint는 컴파일러처럼 소스코드를 분석해서 오타와 같은 문법 오류를 찾아준다.</w:t>
      </w:r>
    </w:p>
    <w:p w14:paraId="5CD88DAD" w14:textId="662567CF" w:rsidR="00A06F4B" w:rsidRDefault="00A06F4B" w:rsidP="00A06F4B">
      <w:r>
        <w:rPr>
          <w:rFonts w:hint="eastAsia"/>
        </w:rPr>
        <w:t xml:space="preserve">바람직하지 않는 코딩 스타일도 </w:t>
      </w:r>
      <w:r w:rsidR="00EB750C">
        <w:rPr>
          <w:rFonts w:hint="eastAsia"/>
        </w:rPr>
        <w:t>지적해</w:t>
      </w:r>
      <w:r>
        <w:rPr>
          <w:rFonts w:hint="eastAsia"/>
        </w:rPr>
        <w:t xml:space="preserve"> 준다.</w:t>
      </w:r>
    </w:p>
    <w:p w14:paraId="0305F51F" w14:textId="77777777" w:rsidR="00144EE2" w:rsidRPr="00A06F4B" w:rsidRDefault="00144EE2" w:rsidP="00144EE2"/>
    <w:p w14:paraId="4922B865" w14:textId="6626DEE4" w:rsidR="00B55BDA" w:rsidRDefault="00CF00E2" w:rsidP="00E77B7C">
      <w:pPr>
        <w:pStyle w:val="Heading3"/>
      </w:pPr>
      <w:r>
        <w:rPr>
          <w:rFonts w:hint="eastAsia"/>
        </w:rPr>
        <w:t>eslint</w:t>
      </w:r>
      <w:r w:rsidR="00E77B7C">
        <w:t xml:space="preserve"> </w:t>
      </w:r>
      <w:r w:rsidR="00E77B7C">
        <w:rPr>
          <w:rFonts w:hint="eastAsia"/>
        </w:rPr>
        <w:t>설정</w:t>
      </w:r>
      <w:r w:rsidR="00E77B7C">
        <w:rPr>
          <w:rFonts w:hint="eastAsia"/>
        </w:rPr>
        <w:t xml:space="preserve"> </w:t>
      </w:r>
      <w:r w:rsidR="00E77B7C">
        <w:rPr>
          <w:rFonts w:hint="eastAsia"/>
        </w:rPr>
        <w:t>파일</w:t>
      </w:r>
    </w:p>
    <w:p w14:paraId="3D0749EE" w14:textId="7E5432C1" w:rsidR="00E77B7C" w:rsidRDefault="00E77B7C" w:rsidP="00E77B7C">
      <w:r>
        <w:rPr>
          <w:rFonts w:hint="eastAsia"/>
        </w:rPr>
        <w:t>.</w:t>
      </w:r>
      <w:r w:rsidR="00CF00E2">
        <w:t>eslint</w:t>
      </w:r>
      <w:r>
        <w:t>rc</w:t>
      </w:r>
      <w:r w:rsidR="00377A73">
        <w:t>.json</w:t>
      </w:r>
    </w:p>
    <w:p w14:paraId="654BB846" w14:textId="24E94081" w:rsidR="00E77B7C" w:rsidRDefault="00E77B7C" w:rsidP="00E77B7C"/>
    <w:p w14:paraId="266EA603" w14:textId="5A246A61" w:rsidR="00B27F0F" w:rsidRDefault="00CF00E2" w:rsidP="00B27F0F">
      <w:pPr>
        <w:pStyle w:val="Heading3"/>
      </w:pPr>
      <w:r>
        <w:rPr>
          <w:rFonts w:hint="eastAsia"/>
        </w:rPr>
        <w:t>eslint</w:t>
      </w:r>
      <w:r w:rsidR="00B27F0F">
        <w:t xml:space="preserve"> </w:t>
      </w:r>
      <w:r w:rsidR="00B27F0F">
        <w:rPr>
          <w:rFonts w:hint="eastAsia"/>
        </w:rPr>
        <w:t>설정</w:t>
      </w:r>
      <w:r w:rsidR="00B27F0F">
        <w:rPr>
          <w:rFonts w:hint="eastAsia"/>
        </w:rPr>
        <w:t xml:space="preserve"> </w:t>
      </w:r>
      <w:r w:rsidR="00B27F0F">
        <w:rPr>
          <w:rFonts w:hint="eastAsia"/>
        </w:rPr>
        <w:t>파일</w:t>
      </w:r>
      <w:r w:rsidR="00B27F0F">
        <w:rPr>
          <w:rFonts w:hint="eastAsia"/>
        </w:rPr>
        <w:t xml:space="preserve"> </w:t>
      </w:r>
      <w:r w:rsidR="00B27F0F">
        <w:rPr>
          <w:rFonts w:hint="eastAsia"/>
        </w:rPr>
        <w:t>생성</w:t>
      </w:r>
      <w:r w:rsidR="00B27F0F">
        <w:rPr>
          <w:rFonts w:hint="eastAsia"/>
        </w:rPr>
        <w:t xml:space="preserve"> </w:t>
      </w:r>
      <w:r w:rsidR="00B27F0F">
        <w:rPr>
          <w:rFonts w:hint="eastAsia"/>
        </w:rPr>
        <w:t>명령</w:t>
      </w:r>
    </w:p>
    <w:p w14:paraId="7CB4CDAE" w14:textId="42CA8ABB" w:rsidR="00B27F0F" w:rsidRDefault="00CF00E2" w:rsidP="00B27F0F">
      <w:r>
        <w:rPr>
          <w:rFonts w:hint="eastAsia"/>
        </w:rPr>
        <w:t>eslint</w:t>
      </w:r>
      <w:r w:rsidR="00B27F0F">
        <w:t xml:space="preserve"> --init</w:t>
      </w:r>
    </w:p>
    <w:p w14:paraId="778E6DE9" w14:textId="7968E7A2" w:rsidR="00144EE2" w:rsidRDefault="00144EE2" w:rsidP="00B27F0F"/>
    <w:p w14:paraId="5A4D04AD" w14:textId="77777777" w:rsidR="000825A7" w:rsidRDefault="000825A7" w:rsidP="000825A7">
      <w:pPr>
        <w:pStyle w:val="Heading3"/>
      </w:pPr>
      <w:r>
        <w:rPr>
          <w:rFonts w:hint="eastAsia"/>
        </w:rPr>
        <w:t>n</w:t>
      </w:r>
      <w:r>
        <w:t>ode_mo</w:t>
      </w:r>
      <w:r>
        <w:rPr>
          <w:rFonts w:hint="eastAsia"/>
        </w:rPr>
        <w:t>d</w:t>
      </w:r>
      <w:r>
        <w:t xml:space="preserve">ules </w:t>
      </w:r>
      <w:r>
        <w:rPr>
          <w:rFonts w:hint="eastAsia"/>
        </w:rPr>
        <w:t>폴더</w:t>
      </w:r>
    </w:p>
    <w:p w14:paraId="57B93810" w14:textId="77777777" w:rsidR="000825A7" w:rsidRDefault="000825A7" w:rsidP="000825A7">
      <w:r>
        <w:rPr>
          <w:rFonts w:hint="eastAsia"/>
        </w:rPr>
        <w:t>프로젝트에 필요한 라이브러리들이 자동으로 저장되는 폴더</w:t>
      </w:r>
    </w:p>
    <w:p w14:paraId="488B3786" w14:textId="77A8A822" w:rsidR="000825A7" w:rsidRDefault="000825A7" w:rsidP="00B27F0F"/>
    <w:p w14:paraId="1C4716E4" w14:textId="77777777" w:rsidR="000825A7" w:rsidRPr="000825A7" w:rsidRDefault="000825A7" w:rsidP="00B27F0F"/>
    <w:p w14:paraId="7DAEB3FC" w14:textId="3EC6267A" w:rsidR="00AC19EF" w:rsidRDefault="00AC19EF" w:rsidP="00AC19EF">
      <w:pPr>
        <w:pStyle w:val="Heading3"/>
      </w:pP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rPr>
          <w:rFonts w:hint="eastAsia"/>
        </w:rPr>
        <w:t>선언</w:t>
      </w:r>
    </w:p>
    <w:p w14:paraId="7B566FE6" w14:textId="77777777" w:rsidR="00AC19EF" w:rsidRDefault="00AC19EF" w:rsidP="00AC19EF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문법에서는,</w:t>
      </w:r>
      <w:r>
        <w:t xml:space="preserve"> </w:t>
      </w:r>
      <w:r>
        <w:rPr>
          <w:rFonts w:hint="eastAsia"/>
        </w:rPr>
        <w:t>변수를 미리 선언하지 않고 사용해도 된다.</w:t>
      </w:r>
    </w:p>
    <w:p w14:paraId="4A61E32A" w14:textId="3FC241B1" w:rsidR="00434BA4" w:rsidRDefault="00434BA4" w:rsidP="00BE5FC9"/>
    <w:p w14:paraId="64FC532A" w14:textId="2F3B426C" w:rsidR="00AC19EF" w:rsidRDefault="00AC19EF" w:rsidP="00AC19EF">
      <w:pPr>
        <w:pStyle w:val="Heading3"/>
      </w:pPr>
      <w:r>
        <w:rPr>
          <w:rFonts w:hint="eastAsia"/>
        </w:rPr>
        <w:t>"u</w:t>
      </w:r>
      <w:r>
        <w:t>se strict";</w:t>
      </w:r>
    </w:p>
    <w:p w14:paraId="74E2547C" w14:textId="77777777" w:rsidR="00261CC5" w:rsidRDefault="00AC19EF" w:rsidP="00AC19EF">
      <w:r>
        <w:t xml:space="preserve">javascript </w:t>
      </w:r>
      <w:r>
        <w:rPr>
          <w:rFonts w:hint="eastAsia"/>
        </w:rPr>
        <w:t xml:space="preserve">소스 코드 파일 선두에 </w:t>
      </w:r>
      <w:r w:rsidRPr="00530B79">
        <w:rPr>
          <w:b/>
          <w:bCs/>
        </w:rPr>
        <w:t>"use strict";</w:t>
      </w:r>
      <w:r>
        <w:t xml:space="preserve"> </w:t>
      </w:r>
      <w:r>
        <w:rPr>
          <w:rFonts w:hint="eastAsia"/>
        </w:rPr>
        <w:t>선언이 있으면,</w:t>
      </w:r>
      <w:r>
        <w:t xml:space="preserve"> </w:t>
      </w:r>
      <w:r w:rsidR="00261CC5">
        <w:rPr>
          <w:rFonts w:hint="eastAsia"/>
        </w:rPr>
        <w:t>변수 선언이 필수이다.</w:t>
      </w:r>
    </w:p>
    <w:p w14:paraId="3BD0BCAA" w14:textId="5126A417" w:rsidR="00AC19EF" w:rsidRDefault="00261CC5" w:rsidP="00AC19EF">
      <w:r>
        <w:rPr>
          <w:rFonts w:hint="eastAsia"/>
        </w:rPr>
        <w:t xml:space="preserve">즉 </w:t>
      </w:r>
      <w:r w:rsidR="00AC19EF">
        <w:rPr>
          <w:rFonts w:hint="eastAsia"/>
        </w:rPr>
        <w:t>변수</w:t>
      </w:r>
      <w:r>
        <w:rPr>
          <w:rFonts w:hint="eastAsia"/>
        </w:rPr>
        <w:t xml:space="preserve">를 </w:t>
      </w:r>
      <w:r w:rsidR="00AC19EF">
        <w:rPr>
          <w:rFonts w:hint="eastAsia"/>
        </w:rPr>
        <w:t>미리 선언하고 사용해야 한다.</w:t>
      </w:r>
    </w:p>
    <w:p w14:paraId="7AB1E514" w14:textId="60D20C37" w:rsidR="00261CC5" w:rsidRDefault="00261CC5" w:rsidP="00AC19EF"/>
    <w:p w14:paraId="23B2DB2A" w14:textId="77777777" w:rsidR="00AA04D1" w:rsidRDefault="00AA04D1" w:rsidP="00AA04D1">
      <w:pPr>
        <w:pStyle w:val="Heading3"/>
      </w:pPr>
      <w:r>
        <w:rPr>
          <w:rFonts w:hint="eastAsia"/>
        </w:rPr>
        <w:t>문자열</w:t>
      </w:r>
      <w:r>
        <w:rPr>
          <w:rFonts w:hint="eastAsia"/>
        </w:rPr>
        <w:t>.</w:t>
      </w:r>
      <w:r>
        <w:t>length</w:t>
      </w:r>
    </w:p>
    <w:p w14:paraId="1F8E996D" w14:textId="77777777" w:rsidR="00AA04D1" w:rsidRDefault="00AA04D1" w:rsidP="00AA04D1">
      <w:r>
        <w:rPr>
          <w:rFonts w:hint="eastAsia"/>
        </w:rPr>
        <w:t>문자열의 길이</w:t>
      </w:r>
    </w:p>
    <w:p w14:paraId="3CA0A2CB" w14:textId="77777777" w:rsidR="00AA04D1" w:rsidRDefault="00AA04D1" w:rsidP="00AA04D1"/>
    <w:p w14:paraId="7992286C" w14:textId="77777777" w:rsidR="00AA04D1" w:rsidRDefault="00AA04D1" w:rsidP="00AA04D1">
      <w:pPr>
        <w:pStyle w:val="Heading3"/>
      </w:pPr>
      <w:r>
        <w:rPr>
          <w:rFonts w:hint="eastAsia"/>
        </w:rPr>
        <w:t>문자열</w:t>
      </w:r>
      <w:r>
        <w:rPr>
          <w:rFonts w:hint="eastAsia"/>
        </w:rPr>
        <w:t>[</w:t>
      </w:r>
      <w:r>
        <w:t>i]</w:t>
      </w:r>
    </w:p>
    <w:p w14:paraId="7725BFE7" w14:textId="77777777" w:rsidR="00AA04D1" w:rsidRPr="0002023C" w:rsidRDefault="00AA04D1" w:rsidP="00AA04D1">
      <w:r>
        <w:rPr>
          <w:rFonts w:hint="eastAsia"/>
        </w:rPr>
        <w:t xml:space="preserve">문자열에서 인덱스 </w:t>
      </w:r>
      <w:r>
        <w:t xml:space="preserve">i </w:t>
      </w:r>
      <w:r>
        <w:rPr>
          <w:rFonts w:hint="eastAsia"/>
        </w:rPr>
        <w:t>위치 문자</w:t>
      </w:r>
    </w:p>
    <w:p w14:paraId="7E3FE6BE" w14:textId="77777777" w:rsidR="00AA04D1" w:rsidRDefault="00AA04D1" w:rsidP="00AA04D1"/>
    <w:p w14:paraId="40B34BF5" w14:textId="49EA20AA" w:rsidR="00102291" w:rsidRDefault="00102291" w:rsidP="00102291">
      <w:pPr>
        <w:pStyle w:val="Heading3"/>
      </w:pPr>
      <w:r>
        <w:rPr>
          <w:rFonts w:hint="eastAsia"/>
        </w:rPr>
        <w:t>c</w:t>
      </w:r>
      <w:r>
        <w:t>onst</w:t>
      </w:r>
    </w:p>
    <w:p w14:paraId="2E2E86F0" w14:textId="77777777" w:rsidR="00102291" w:rsidRDefault="00102291" w:rsidP="00102291">
      <w:r>
        <w:rPr>
          <w:rFonts w:hint="eastAsia"/>
        </w:rPr>
        <w:t>c</w:t>
      </w:r>
      <w:r>
        <w:t xml:space="preserve">onst </w:t>
      </w:r>
      <w:r>
        <w:rPr>
          <w:rFonts w:hint="eastAsia"/>
        </w:rPr>
        <w:t>키워드를 사용하여 상수를 선언한다.</w:t>
      </w:r>
    </w:p>
    <w:p w14:paraId="7723A99B" w14:textId="77777777" w:rsidR="00102291" w:rsidRPr="00102291" w:rsidRDefault="00102291" w:rsidP="00AC19EF"/>
    <w:p w14:paraId="0F6FF8E3" w14:textId="088D8B55" w:rsidR="00AC19EF" w:rsidRDefault="00AC19EF" w:rsidP="00AC19EF"/>
    <w:p w14:paraId="3927022A" w14:textId="288AC745" w:rsidR="0068382B" w:rsidRDefault="0068382B" w:rsidP="00AC19EF"/>
    <w:p w14:paraId="6F0B7CE0" w14:textId="26C2A346" w:rsidR="0068382B" w:rsidRDefault="0068382B" w:rsidP="00AC19EF"/>
    <w:p w14:paraId="13FE7EB0" w14:textId="254ED9A4" w:rsidR="0068382B" w:rsidRDefault="0068382B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D0028CA" w14:textId="39C014B9" w:rsidR="0068382B" w:rsidRDefault="00234823" w:rsidP="0068382B">
      <w:pPr>
        <w:pStyle w:val="Heading1"/>
      </w:pPr>
      <w:bookmarkStart w:id="47" w:name="_Toc128947341"/>
      <w:r>
        <w:rPr>
          <w:rFonts w:hint="eastAsia"/>
        </w:rPr>
        <w:lastRenderedPageBreak/>
        <w:t>과제</w:t>
      </w:r>
      <w:bookmarkEnd w:id="47"/>
    </w:p>
    <w:p w14:paraId="45C6DAFB" w14:textId="7ECDB7AC" w:rsidR="00DC3DA8" w:rsidRDefault="00DC3DA8" w:rsidP="00DC3DA8"/>
    <w:p w14:paraId="350C3B65" w14:textId="77777777" w:rsidR="00A54C32" w:rsidRDefault="00A54C32" w:rsidP="00DC3DA8"/>
    <w:p w14:paraId="683F92FB" w14:textId="10584E8E" w:rsidR="0068382B" w:rsidRDefault="007805B5" w:rsidP="0068382B">
      <w:pPr>
        <w:pStyle w:val="Heading2"/>
      </w:pPr>
      <w:bookmarkStart w:id="48" w:name="_Toc128947342"/>
      <w:r>
        <w:rPr>
          <w:rFonts w:hint="eastAsia"/>
        </w:rPr>
        <w:t>합계</w:t>
      </w:r>
      <w:r w:rsidR="003324E4">
        <w:rPr>
          <w:rFonts w:hint="eastAsia"/>
        </w:rPr>
        <w:t>1</w:t>
      </w:r>
      <w:r w:rsidR="00DF4169">
        <w:t xml:space="preserve"> (sum1.js)</w:t>
      </w:r>
      <w:bookmarkEnd w:id="48"/>
    </w:p>
    <w:p w14:paraId="4C7CD8B9" w14:textId="3BF346F5" w:rsidR="007805B5" w:rsidRDefault="007805B5" w:rsidP="007805B5">
      <w:r>
        <w:rPr>
          <w:rFonts w:hint="eastAsia"/>
        </w:rPr>
        <w:t>1</w:t>
      </w:r>
      <w:r w:rsidR="00D62DF6">
        <w:rPr>
          <w:rFonts w:hint="eastAsia"/>
        </w:rPr>
        <w:t xml:space="preserve"> 이상 </w:t>
      </w:r>
      <w:r>
        <w:t>55</w:t>
      </w:r>
      <w:r w:rsidR="00D62DF6">
        <w:rPr>
          <w:rFonts w:hint="eastAsia"/>
        </w:rPr>
        <w:t xml:space="preserve"> 이하의 모든 정수를 </w:t>
      </w:r>
      <w:r w:rsidR="00076D17">
        <w:rPr>
          <w:rFonts w:hint="eastAsia"/>
        </w:rPr>
        <w:t xml:space="preserve">더해서 화면에 출력하는 </w:t>
      </w:r>
      <w:r w:rsidR="00DC194B">
        <w:rPr>
          <w:rFonts w:hint="eastAsia"/>
        </w:rPr>
        <w:t>코드를 반복문으로 구현하시오.</w:t>
      </w:r>
    </w:p>
    <w:p w14:paraId="7EF5F566" w14:textId="58A49583" w:rsidR="00DC194B" w:rsidRDefault="00DC194B" w:rsidP="007805B5"/>
    <w:p w14:paraId="369EFE3F" w14:textId="21107DC8" w:rsidR="00DC194B" w:rsidRDefault="00DC194B" w:rsidP="007805B5"/>
    <w:p w14:paraId="10B6210C" w14:textId="0B92E483" w:rsidR="00FA1BDA" w:rsidRDefault="003324E4" w:rsidP="00FA1BDA">
      <w:pPr>
        <w:pStyle w:val="Heading2"/>
      </w:pPr>
      <w:bookmarkStart w:id="49" w:name="_Toc128947343"/>
      <w:r>
        <w:rPr>
          <w:rFonts w:hint="eastAsia"/>
        </w:rPr>
        <w:t>합계2</w:t>
      </w:r>
      <w:r w:rsidR="00DF4169">
        <w:t xml:space="preserve"> (sum2.js)</w:t>
      </w:r>
      <w:bookmarkEnd w:id="49"/>
    </w:p>
    <w:p w14:paraId="331B7304" w14:textId="57EF5265" w:rsidR="003324E4" w:rsidRDefault="003324E4" w:rsidP="003324E4">
      <w:r>
        <w:rPr>
          <w:rFonts w:hint="eastAsia"/>
        </w:rPr>
        <w:t xml:space="preserve">1 이상 </w:t>
      </w:r>
      <w:r>
        <w:t>55</w:t>
      </w:r>
      <w:r>
        <w:rPr>
          <w:rFonts w:hint="eastAsia"/>
        </w:rPr>
        <w:t xml:space="preserve"> 이하의 모든 3의 배수를 더해서 화면에 출력하는 코드를 반복문으로 구현하시오.</w:t>
      </w:r>
    </w:p>
    <w:p w14:paraId="4A0C3B96" w14:textId="54870353" w:rsidR="0041333B" w:rsidRDefault="0041333B" w:rsidP="003324E4"/>
    <w:p w14:paraId="45373970" w14:textId="77777777" w:rsidR="00632482" w:rsidRPr="00B4365D" w:rsidRDefault="00632482" w:rsidP="00632482"/>
    <w:p w14:paraId="459E7FA2" w14:textId="77777777" w:rsidR="0068382B" w:rsidRPr="0068382B" w:rsidRDefault="0068382B" w:rsidP="0068382B"/>
    <w:sectPr w:rsidR="0068382B" w:rsidRPr="0068382B" w:rsidSect="00B12C18">
      <w:footerReference w:type="default" r:id="rId51"/>
      <w:pgSz w:w="11906" w:h="16838"/>
      <w:pgMar w:top="720" w:right="720" w:bottom="720" w:left="720" w:header="340" w:footer="11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34727" w14:textId="77777777" w:rsidR="00061159" w:rsidRDefault="00061159" w:rsidP="00B12C18">
      <w:r>
        <w:separator/>
      </w:r>
    </w:p>
  </w:endnote>
  <w:endnote w:type="continuationSeparator" w:id="0">
    <w:p w14:paraId="14BE05CB" w14:textId="77777777" w:rsidR="00061159" w:rsidRDefault="00061159" w:rsidP="00B12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B9665" w14:textId="77777777" w:rsidR="00766C9F" w:rsidRPr="00B12C18" w:rsidRDefault="00766C9F">
    <w:pPr>
      <w:tabs>
        <w:tab w:val="center" w:pos="4550"/>
        <w:tab w:val="left" w:pos="5818"/>
      </w:tabs>
      <w:ind w:right="260"/>
      <w:jc w:val="right"/>
      <w:rPr>
        <w:color w:val="A6A6A6" w:themeColor="background1" w:themeShade="A6"/>
      </w:rPr>
    </w:pPr>
    <w:r w:rsidRPr="00B12C18">
      <w:rPr>
        <w:color w:val="A6A6A6" w:themeColor="background1" w:themeShade="A6"/>
      </w:rPr>
      <w:fldChar w:fldCharType="begin"/>
    </w:r>
    <w:r w:rsidRPr="00B12C18">
      <w:rPr>
        <w:color w:val="A6A6A6" w:themeColor="background1" w:themeShade="A6"/>
      </w:rPr>
      <w:instrText xml:space="preserve"> PAGE   \* MERGEFORMAT </w:instrText>
    </w:r>
    <w:r w:rsidRPr="00B12C18">
      <w:rPr>
        <w:color w:val="A6A6A6" w:themeColor="background1" w:themeShade="A6"/>
      </w:rPr>
      <w:fldChar w:fldCharType="separate"/>
    </w:r>
    <w:r>
      <w:rPr>
        <w:noProof/>
        <w:color w:val="A6A6A6" w:themeColor="background1" w:themeShade="A6"/>
      </w:rPr>
      <w:t>1</w:t>
    </w:r>
    <w:r w:rsidRPr="00B12C18">
      <w:rPr>
        <w:color w:val="A6A6A6" w:themeColor="background1" w:themeShade="A6"/>
      </w:rPr>
      <w:fldChar w:fldCharType="end"/>
    </w:r>
    <w:r w:rsidRPr="00B12C18">
      <w:rPr>
        <w:color w:val="A6A6A6" w:themeColor="background1" w:themeShade="A6"/>
      </w:rPr>
      <w:t xml:space="preserve"> </w:t>
    </w:r>
    <w:r>
      <w:rPr>
        <w:color w:val="A6A6A6" w:themeColor="background1" w:themeShade="A6"/>
      </w:rPr>
      <w:t>/</w:t>
    </w:r>
    <w:r w:rsidRPr="00B12C18">
      <w:rPr>
        <w:color w:val="A6A6A6" w:themeColor="background1" w:themeShade="A6"/>
      </w:rPr>
      <w:t xml:space="preserve"> </w:t>
    </w:r>
    <w:r w:rsidRPr="00B12C18">
      <w:rPr>
        <w:color w:val="A6A6A6" w:themeColor="background1" w:themeShade="A6"/>
      </w:rPr>
      <w:fldChar w:fldCharType="begin"/>
    </w:r>
    <w:r w:rsidRPr="00B12C18">
      <w:rPr>
        <w:color w:val="A6A6A6" w:themeColor="background1" w:themeShade="A6"/>
      </w:rPr>
      <w:instrText xml:space="preserve"> NUMPAGES  \* Arabic  \* MERGEFORMAT </w:instrText>
    </w:r>
    <w:r w:rsidRPr="00B12C18">
      <w:rPr>
        <w:color w:val="A6A6A6" w:themeColor="background1" w:themeShade="A6"/>
      </w:rPr>
      <w:fldChar w:fldCharType="separate"/>
    </w:r>
    <w:r>
      <w:rPr>
        <w:noProof/>
        <w:color w:val="A6A6A6" w:themeColor="background1" w:themeShade="A6"/>
      </w:rPr>
      <w:t>1</w:t>
    </w:r>
    <w:r w:rsidRPr="00B12C18">
      <w:rPr>
        <w:color w:val="A6A6A6" w:themeColor="background1" w:themeShade="A6"/>
      </w:rPr>
      <w:fldChar w:fldCharType="end"/>
    </w:r>
  </w:p>
  <w:p w14:paraId="6BC5859E" w14:textId="77777777" w:rsidR="00766C9F" w:rsidRDefault="00766C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CEF46" w14:textId="77777777" w:rsidR="00061159" w:rsidRDefault="00061159" w:rsidP="00B12C18">
      <w:r>
        <w:separator/>
      </w:r>
    </w:p>
  </w:footnote>
  <w:footnote w:type="continuationSeparator" w:id="0">
    <w:p w14:paraId="50094A9C" w14:textId="77777777" w:rsidR="00061159" w:rsidRDefault="00061159" w:rsidP="00B12C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A1513"/>
    <w:multiLevelType w:val="hybridMultilevel"/>
    <w:tmpl w:val="5900E48E"/>
    <w:lvl w:ilvl="0" w:tplc="A18E2E12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1C20E4"/>
    <w:multiLevelType w:val="hybridMultilevel"/>
    <w:tmpl w:val="1962062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6126C3"/>
    <w:multiLevelType w:val="multilevel"/>
    <w:tmpl w:val="A5287F6A"/>
    <w:lvl w:ilvl="0">
      <w:start w:val="1"/>
      <w:numFmt w:val="decimal"/>
      <w:pStyle w:val="Heading1"/>
      <w:suff w:val="space"/>
      <w:lvlText w:val="%1."/>
      <w:lvlJc w:val="left"/>
      <w:pPr>
        <w:ind w:left="425" w:hanging="425"/>
      </w:pPr>
      <w:rPr>
        <w:rFonts w:ascii="굴림체" w:eastAsia="굴림체" w:hAnsi="굴림체" w:hint="eastAsia"/>
      </w:rPr>
    </w:lvl>
    <w:lvl w:ilvl="1">
      <w:start w:val="1"/>
      <w:numFmt w:val="decimal"/>
      <w:pStyle w:val="Heading2"/>
      <w:suff w:val="space"/>
      <w:lvlText w:val="%2)"/>
      <w:lvlJc w:val="left"/>
      <w:pPr>
        <w:ind w:left="454" w:hanging="45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34027648"/>
    <w:multiLevelType w:val="multilevel"/>
    <w:tmpl w:val="E984EC32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53B8050A"/>
    <w:multiLevelType w:val="multilevel"/>
    <w:tmpl w:val="F284505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0D15EC"/>
    <w:multiLevelType w:val="hybridMultilevel"/>
    <w:tmpl w:val="41A2520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805391129">
    <w:abstractNumId w:val="2"/>
  </w:num>
  <w:num w:numId="2" w16cid:durableId="1735351496">
    <w:abstractNumId w:val="0"/>
  </w:num>
  <w:num w:numId="3" w16cid:durableId="1361272614">
    <w:abstractNumId w:val="3"/>
  </w:num>
  <w:num w:numId="4" w16cid:durableId="1104885014">
    <w:abstractNumId w:val="5"/>
  </w:num>
  <w:num w:numId="5" w16cid:durableId="1838841108">
    <w:abstractNumId w:val="1"/>
  </w:num>
  <w:num w:numId="6" w16cid:durableId="201661094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attachedTemplate r:id="rId1"/>
  <w:defaultTabStop w:val="800"/>
  <w:drawingGridHorizontalSpacing w:val="58"/>
  <w:drawingGridVerticalSpacing w:val="58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D1A"/>
    <w:rsid w:val="0000040A"/>
    <w:rsid w:val="00001B01"/>
    <w:rsid w:val="00001CED"/>
    <w:rsid w:val="00002152"/>
    <w:rsid w:val="00002B97"/>
    <w:rsid w:val="00003CCE"/>
    <w:rsid w:val="00006AAD"/>
    <w:rsid w:val="00013AA6"/>
    <w:rsid w:val="000162D8"/>
    <w:rsid w:val="00016FB3"/>
    <w:rsid w:val="000178E8"/>
    <w:rsid w:val="00017BDB"/>
    <w:rsid w:val="0002023C"/>
    <w:rsid w:val="0002276F"/>
    <w:rsid w:val="000237AA"/>
    <w:rsid w:val="00023A85"/>
    <w:rsid w:val="00023EA9"/>
    <w:rsid w:val="00024029"/>
    <w:rsid w:val="00026F5A"/>
    <w:rsid w:val="000327D4"/>
    <w:rsid w:val="00036142"/>
    <w:rsid w:val="00040DD5"/>
    <w:rsid w:val="00042358"/>
    <w:rsid w:val="00042EAD"/>
    <w:rsid w:val="00046218"/>
    <w:rsid w:val="0005117B"/>
    <w:rsid w:val="00054B7B"/>
    <w:rsid w:val="00055634"/>
    <w:rsid w:val="000576FF"/>
    <w:rsid w:val="00057E6E"/>
    <w:rsid w:val="00061159"/>
    <w:rsid w:val="00065B12"/>
    <w:rsid w:val="00070071"/>
    <w:rsid w:val="00071E4A"/>
    <w:rsid w:val="000737CB"/>
    <w:rsid w:val="00075D09"/>
    <w:rsid w:val="00076D17"/>
    <w:rsid w:val="000808C3"/>
    <w:rsid w:val="00081E4C"/>
    <w:rsid w:val="000825A7"/>
    <w:rsid w:val="00083A93"/>
    <w:rsid w:val="00086B98"/>
    <w:rsid w:val="00090260"/>
    <w:rsid w:val="00090C38"/>
    <w:rsid w:val="00090F8C"/>
    <w:rsid w:val="0009157A"/>
    <w:rsid w:val="000930D3"/>
    <w:rsid w:val="000A106A"/>
    <w:rsid w:val="000A2558"/>
    <w:rsid w:val="000A2736"/>
    <w:rsid w:val="000A4011"/>
    <w:rsid w:val="000B15A8"/>
    <w:rsid w:val="000B2EA6"/>
    <w:rsid w:val="000B4CEB"/>
    <w:rsid w:val="000C038C"/>
    <w:rsid w:val="000C1529"/>
    <w:rsid w:val="000C21E4"/>
    <w:rsid w:val="000C49E1"/>
    <w:rsid w:val="000C58B0"/>
    <w:rsid w:val="000D0F49"/>
    <w:rsid w:val="000D22DD"/>
    <w:rsid w:val="000D26AC"/>
    <w:rsid w:val="000D298E"/>
    <w:rsid w:val="000D3D9C"/>
    <w:rsid w:val="000D57D5"/>
    <w:rsid w:val="000E04A1"/>
    <w:rsid w:val="000E0F17"/>
    <w:rsid w:val="000E3145"/>
    <w:rsid w:val="000E3E3A"/>
    <w:rsid w:val="000E3FDD"/>
    <w:rsid w:val="000E4F64"/>
    <w:rsid w:val="000E4FD9"/>
    <w:rsid w:val="000E6117"/>
    <w:rsid w:val="000E61C4"/>
    <w:rsid w:val="000E7F8D"/>
    <w:rsid w:val="000F25E2"/>
    <w:rsid w:val="000F4D92"/>
    <w:rsid w:val="000F68C0"/>
    <w:rsid w:val="000F71B8"/>
    <w:rsid w:val="000F7DAA"/>
    <w:rsid w:val="000F7DDA"/>
    <w:rsid w:val="00101B7E"/>
    <w:rsid w:val="00102291"/>
    <w:rsid w:val="0010277D"/>
    <w:rsid w:val="00103843"/>
    <w:rsid w:val="001038A0"/>
    <w:rsid w:val="001049D0"/>
    <w:rsid w:val="00105918"/>
    <w:rsid w:val="00106095"/>
    <w:rsid w:val="00106509"/>
    <w:rsid w:val="001079B2"/>
    <w:rsid w:val="00107F71"/>
    <w:rsid w:val="0011040C"/>
    <w:rsid w:val="00112753"/>
    <w:rsid w:val="00112B3B"/>
    <w:rsid w:val="0011439A"/>
    <w:rsid w:val="00116912"/>
    <w:rsid w:val="00120541"/>
    <w:rsid w:val="00121A65"/>
    <w:rsid w:val="001410E8"/>
    <w:rsid w:val="00141AD8"/>
    <w:rsid w:val="0014410B"/>
    <w:rsid w:val="00144EE2"/>
    <w:rsid w:val="001468CA"/>
    <w:rsid w:val="00146BA1"/>
    <w:rsid w:val="00146C2A"/>
    <w:rsid w:val="0015036E"/>
    <w:rsid w:val="00157511"/>
    <w:rsid w:val="001578E8"/>
    <w:rsid w:val="001618DE"/>
    <w:rsid w:val="00163317"/>
    <w:rsid w:val="001637B1"/>
    <w:rsid w:val="001652CF"/>
    <w:rsid w:val="001662E8"/>
    <w:rsid w:val="001670D7"/>
    <w:rsid w:val="00167F33"/>
    <w:rsid w:val="0017085D"/>
    <w:rsid w:val="001716AA"/>
    <w:rsid w:val="00171E41"/>
    <w:rsid w:val="00174978"/>
    <w:rsid w:val="00174D2A"/>
    <w:rsid w:val="00180439"/>
    <w:rsid w:val="001805B6"/>
    <w:rsid w:val="00182F31"/>
    <w:rsid w:val="001850DF"/>
    <w:rsid w:val="00193304"/>
    <w:rsid w:val="001940C4"/>
    <w:rsid w:val="001A0AC8"/>
    <w:rsid w:val="001A2A48"/>
    <w:rsid w:val="001A3CA4"/>
    <w:rsid w:val="001A5940"/>
    <w:rsid w:val="001A637C"/>
    <w:rsid w:val="001A649F"/>
    <w:rsid w:val="001B7A9B"/>
    <w:rsid w:val="001B7D35"/>
    <w:rsid w:val="001B7DCE"/>
    <w:rsid w:val="001C0315"/>
    <w:rsid w:val="001C07C2"/>
    <w:rsid w:val="001C0B0C"/>
    <w:rsid w:val="001C1929"/>
    <w:rsid w:val="001C21E8"/>
    <w:rsid w:val="001C2923"/>
    <w:rsid w:val="001C2C9D"/>
    <w:rsid w:val="001C782D"/>
    <w:rsid w:val="001D0329"/>
    <w:rsid w:val="001D05DC"/>
    <w:rsid w:val="001D1DDE"/>
    <w:rsid w:val="001D4F1F"/>
    <w:rsid w:val="001D66EF"/>
    <w:rsid w:val="001D75F1"/>
    <w:rsid w:val="001E44D3"/>
    <w:rsid w:val="001E57E7"/>
    <w:rsid w:val="001E6A9E"/>
    <w:rsid w:val="001E72FB"/>
    <w:rsid w:val="001F2D66"/>
    <w:rsid w:val="001F5FE7"/>
    <w:rsid w:val="00200BD8"/>
    <w:rsid w:val="00203374"/>
    <w:rsid w:val="0020371B"/>
    <w:rsid w:val="00205631"/>
    <w:rsid w:val="00206661"/>
    <w:rsid w:val="00206868"/>
    <w:rsid w:val="00211A94"/>
    <w:rsid w:val="00215CC4"/>
    <w:rsid w:val="002161B8"/>
    <w:rsid w:val="0021693E"/>
    <w:rsid w:val="002174EA"/>
    <w:rsid w:val="00220274"/>
    <w:rsid w:val="0022264F"/>
    <w:rsid w:val="00222AAD"/>
    <w:rsid w:val="0022306A"/>
    <w:rsid w:val="00223271"/>
    <w:rsid w:val="002246CC"/>
    <w:rsid w:val="002310A9"/>
    <w:rsid w:val="002326A0"/>
    <w:rsid w:val="00234823"/>
    <w:rsid w:val="00234F1C"/>
    <w:rsid w:val="002463CB"/>
    <w:rsid w:val="00251E15"/>
    <w:rsid w:val="002539A1"/>
    <w:rsid w:val="002554C6"/>
    <w:rsid w:val="0025744B"/>
    <w:rsid w:val="00261CC5"/>
    <w:rsid w:val="00264A9C"/>
    <w:rsid w:val="00266210"/>
    <w:rsid w:val="002701C9"/>
    <w:rsid w:val="00271D44"/>
    <w:rsid w:val="002756B8"/>
    <w:rsid w:val="002773D7"/>
    <w:rsid w:val="0028551F"/>
    <w:rsid w:val="0028775A"/>
    <w:rsid w:val="0028779C"/>
    <w:rsid w:val="002919EC"/>
    <w:rsid w:val="00292D17"/>
    <w:rsid w:val="002962AD"/>
    <w:rsid w:val="002A29B7"/>
    <w:rsid w:val="002A4047"/>
    <w:rsid w:val="002A5422"/>
    <w:rsid w:val="002A7622"/>
    <w:rsid w:val="002B010D"/>
    <w:rsid w:val="002B0DB6"/>
    <w:rsid w:val="002B1C3E"/>
    <w:rsid w:val="002B1E01"/>
    <w:rsid w:val="002B3A68"/>
    <w:rsid w:val="002B7C4F"/>
    <w:rsid w:val="002C59DE"/>
    <w:rsid w:val="002C73AE"/>
    <w:rsid w:val="002D0169"/>
    <w:rsid w:val="002D1368"/>
    <w:rsid w:val="002D1977"/>
    <w:rsid w:val="002D44AA"/>
    <w:rsid w:val="002D5736"/>
    <w:rsid w:val="002E1505"/>
    <w:rsid w:val="002E2368"/>
    <w:rsid w:val="002E6A35"/>
    <w:rsid w:val="002E6C4B"/>
    <w:rsid w:val="002F238A"/>
    <w:rsid w:val="002F512B"/>
    <w:rsid w:val="002F5826"/>
    <w:rsid w:val="002F7C4F"/>
    <w:rsid w:val="00303429"/>
    <w:rsid w:val="003040E1"/>
    <w:rsid w:val="003046C0"/>
    <w:rsid w:val="003048E7"/>
    <w:rsid w:val="003065DC"/>
    <w:rsid w:val="0030662C"/>
    <w:rsid w:val="00306988"/>
    <w:rsid w:val="00306ABD"/>
    <w:rsid w:val="00307A9A"/>
    <w:rsid w:val="00311D4E"/>
    <w:rsid w:val="0032035A"/>
    <w:rsid w:val="00325727"/>
    <w:rsid w:val="00327C7E"/>
    <w:rsid w:val="003324E4"/>
    <w:rsid w:val="003325BA"/>
    <w:rsid w:val="0033284E"/>
    <w:rsid w:val="00332D4C"/>
    <w:rsid w:val="00335851"/>
    <w:rsid w:val="003365DE"/>
    <w:rsid w:val="00340F82"/>
    <w:rsid w:val="00344B8A"/>
    <w:rsid w:val="00346379"/>
    <w:rsid w:val="00347700"/>
    <w:rsid w:val="00350772"/>
    <w:rsid w:val="00350FC9"/>
    <w:rsid w:val="00356282"/>
    <w:rsid w:val="003602AF"/>
    <w:rsid w:val="003615DD"/>
    <w:rsid w:val="00362EBB"/>
    <w:rsid w:val="003634C7"/>
    <w:rsid w:val="0036527F"/>
    <w:rsid w:val="0036579B"/>
    <w:rsid w:val="00366D94"/>
    <w:rsid w:val="003725CC"/>
    <w:rsid w:val="00372A46"/>
    <w:rsid w:val="00373F85"/>
    <w:rsid w:val="0037548E"/>
    <w:rsid w:val="00375EA7"/>
    <w:rsid w:val="003773A5"/>
    <w:rsid w:val="00377A73"/>
    <w:rsid w:val="0038271D"/>
    <w:rsid w:val="003829CB"/>
    <w:rsid w:val="00382E9D"/>
    <w:rsid w:val="003856CD"/>
    <w:rsid w:val="00391F17"/>
    <w:rsid w:val="00393016"/>
    <w:rsid w:val="00395667"/>
    <w:rsid w:val="00395B97"/>
    <w:rsid w:val="0039721F"/>
    <w:rsid w:val="003A00C7"/>
    <w:rsid w:val="003A0EBF"/>
    <w:rsid w:val="003A1FB5"/>
    <w:rsid w:val="003A35F4"/>
    <w:rsid w:val="003A60B9"/>
    <w:rsid w:val="003A64CD"/>
    <w:rsid w:val="003B1020"/>
    <w:rsid w:val="003B10C4"/>
    <w:rsid w:val="003B3C74"/>
    <w:rsid w:val="003B3DC8"/>
    <w:rsid w:val="003B5CB6"/>
    <w:rsid w:val="003B785B"/>
    <w:rsid w:val="003C20E6"/>
    <w:rsid w:val="003C48AD"/>
    <w:rsid w:val="003C4D21"/>
    <w:rsid w:val="003D13B1"/>
    <w:rsid w:val="003D3F98"/>
    <w:rsid w:val="003D4554"/>
    <w:rsid w:val="003D67ED"/>
    <w:rsid w:val="003D7121"/>
    <w:rsid w:val="003D7F50"/>
    <w:rsid w:val="003E109E"/>
    <w:rsid w:val="003E4BB5"/>
    <w:rsid w:val="003E4F88"/>
    <w:rsid w:val="003E71F7"/>
    <w:rsid w:val="003F0C8B"/>
    <w:rsid w:val="003F19BB"/>
    <w:rsid w:val="003F1F88"/>
    <w:rsid w:val="003F2EC0"/>
    <w:rsid w:val="003F544A"/>
    <w:rsid w:val="003F6519"/>
    <w:rsid w:val="003F7292"/>
    <w:rsid w:val="003F7D9F"/>
    <w:rsid w:val="00404B93"/>
    <w:rsid w:val="00405682"/>
    <w:rsid w:val="00405CDB"/>
    <w:rsid w:val="00407234"/>
    <w:rsid w:val="0041333B"/>
    <w:rsid w:val="00420361"/>
    <w:rsid w:val="004221C2"/>
    <w:rsid w:val="00423CCC"/>
    <w:rsid w:val="004247BF"/>
    <w:rsid w:val="00425AE6"/>
    <w:rsid w:val="0043041A"/>
    <w:rsid w:val="0043436E"/>
    <w:rsid w:val="00434BA4"/>
    <w:rsid w:val="00435333"/>
    <w:rsid w:val="00440CA0"/>
    <w:rsid w:val="00441208"/>
    <w:rsid w:val="00442943"/>
    <w:rsid w:val="00443D59"/>
    <w:rsid w:val="00444013"/>
    <w:rsid w:val="004441BD"/>
    <w:rsid w:val="00457ADA"/>
    <w:rsid w:val="004618EA"/>
    <w:rsid w:val="004625CE"/>
    <w:rsid w:val="00462D63"/>
    <w:rsid w:val="00463872"/>
    <w:rsid w:val="00466842"/>
    <w:rsid w:val="0047086F"/>
    <w:rsid w:val="004708FD"/>
    <w:rsid w:val="00471C33"/>
    <w:rsid w:val="00474A65"/>
    <w:rsid w:val="0048013B"/>
    <w:rsid w:val="00483BA0"/>
    <w:rsid w:val="00486B86"/>
    <w:rsid w:val="0048755F"/>
    <w:rsid w:val="00490A3C"/>
    <w:rsid w:val="00490BD9"/>
    <w:rsid w:val="00492FC1"/>
    <w:rsid w:val="0049327E"/>
    <w:rsid w:val="00494BBA"/>
    <w:rsid w:val="0049517B"/>
    <w:rsid w:val="00496E80"/>
    <w:rsid w:val="0049777B"/>
    <w:rsid w:val="004A2551"/>
    <w:rsid w:val="004A4E3D"/>
    <w:rsid w:val="004A5282"/>
    <w:rsid w:val="004A78DD"/>
    <w:rsid w:val="004B104B"/>
    <w:rsid w:val="004B2CDF"/>
    <w:rsid w:val="004B6B31"/>
    <w:rsid w:val="004C2B17"/>
    <w:rsid w:val="004C6A65"/>
    <w:rsid w:val="004C7F97"/>
    <w:rsid w:val="004D01B4"/>
    <w:rsid w:val="004D12C9"/>
    <w:rsid w:val="004D175C"/>
    <w:rsid w:val="004D30FA"/>
    <w:rsid w:val="004D4B39"/>
    <w:rsid w:val="004D73FA"/>
    <w:rsid w:val="004D7B1D"/>
    <w:rsid w:val="004E0A86"/>
    <w:rsid w:val="004E1929"/>
    <w:rsid w:val="004E27D2"/>
    <w:rsid w:val="004E5EFA"/>
    <w:rsid w:val="004E792D"/>
    <w:rsid w:val="004F0327"/>
    <w:rsid w:val="004F0DEE"/>
    <w:rsid w:val="004F215D"/>
    <w:rsid w:val="004F2395"/>
    <w:rsid w:val="004F4BA6"/>
    <w:rsid w:val="004F6366"/>
    <w:rsid w:val="004F6512"/>
    <w:rsid w:val="004F6FBD"/>
    <w:rsid w:val="005054A4"/>
    <w:rsid w:val="00506644"/>
    <w:rsid w:val="00506BA4"/>
    <w:rsid w:val="0051063F"/>
    <w:rsid w:val="0051256C"/>
    <w:rsid w:val="00515EA1"/>
    <w:rsid w:val="0051790E"/>
    <w:rsid w:val="00523242"/>
    <w:rsid w:val="005257C9"/>
    <w:rsid w:val="0052772D"/>
    <w:rsid w:val="00530B79"/>
    <w:rsid w:val="00530E33"/>
    <w:rsid w:val="005326B8"/>
    <w:rsid w:val="005356E0"/>
    <w:rsid w:val="00536550"/>
    <w:rsid w:val="00540884"/>
    <w:rsid w:val="00546D04"/>
    <w:rsid w:val="0055383C"/>
    <w:rsid w:val="00556436"/>
    <w:rsid w:val="005715B1"/>
    <w:rsid w:val="005716B7"/>
    <w:rsid w:val="00571849"/>
    <w:rsid w:val="00571C98"/>
    <w:rsid w:val="0057321A"/>
    <w:rsid w:val="00582126"/>
    <w:rsid w:val="00582E43"/>
    <w:rsid w:val="005842ED"/>
    <w:rsid w:val="00586637"/>
    <w:rsid w:val="00593F08"/>
    <w:rsid w:val="005975D0"/>
    <w:rsid w:val="005A2018"/>
    <w:rsid w:val="005A6027"/>
    <w:rsid w:val="005B524B"/>
    <w:rsid w:val="005B759F"/>
    <w:rsid w:val="005C314A"/>
    <w:rsid w:val="005C3FB8"/>
    <w:rsid w:val="005C49FE"/>
    <w:rsid w:val="005C5183"/>
    <w:rsid w:val="005C57C8"/>
    <w:rsid w:val="005C6FA4"/>
    <w:rsid w:val="005C7255"/>
    <w:rsid w:val="005D43BF"/>
    <w:rsid w:val="005D561F"/>
    <w:rsid w:val="005D581A"/>
    <w:rsid w:val="005D77BF"/>
    <w:rsid w:val="005E5DC0"/>
    <w:rsid w:val="005E5FB3"/>
    <w:rsid w:val="005E7F3A"/>
    <w:rsid w:val="005F33E3"/>
    <w:rsid w:val="005F34EF"/>
    <w:rsid w:val="005F3DD2"/>
    <w:rsid w:val="005F60DB"/>
    <w:rsid w:val="005F65B4"/>
    <w:rsid w:val="005F73AA"/>
    <w:rsid w:val="006051BB"/>
    <w:rsid w:val="00611327"/>
    <w:rsid w:val="006120F4"/>
    <w:rsid w:val="00613029"/>
    <w:rsid w:val="00613A5F"/>
    <w:rsid w:val="006154E5"/>
    <w:rsid w:val="00620AA0"/>
    <w:rsid w:val="00620C51"/>
    <w:rsid w:val="006236CE"/>
    <w:rsid w:val="00624F60"/>
    <w:rsid w:val="00632482"/>
    <w:rsid w:val="00632CFA"/>
    <w:rsid w:val="006347C5"/>
    <w:rsid w:val="00634E16"/>
    <w:rsid w:val="00635B0B"/>
    <w:rsid w:val="0064088B"/>
    <w:rsid w:val="00640D02"/>
    <w:rsid w:val="0064376A"/>
    <w:rsid w:val="00644E0D"/>
    <w:rsid w:val="0064534F"/>
    <w:rsid w:val="00646F84"/>
    <w:rsid w:val="00650D6A"/>
    <w:rsid w:val="00657241"/>
    <w:rsid w:val="00657B4C"/>
    <w:rsid w:val="006621C3"/>
    <w:rsid w:val="006741D0"/>
    <w:rsid w:val="00674663"/>
    <w:rsid w:val="00675CFC"/>
    <w:rsid w:val="00683510"/>
    <w:rsid w:val="0068382B"/>
    <w:rsid w:val="00684756"/>
    <w:rsid w:val="00685472"/>
    <w:rsid w:val="00690114"/>
    <w:rsid w:val="00690BEF"/>
    <w:rsid w:val="00695405"/>
    <w:rsid w:val="006955F5"/>
    <w:rsid w:val="00696849"/>
    <w:rsid w:val="00697B06"/>
    <w:rsid w:val="006A1760"/>
    <w:rsid w:val="006A35F3"/>
    <w:rsid w:val="006A5C2B"/>
    <w:rsid w:val="006A6CE6"/>
    <w:rsid w:val="006B2551"/>
    <w:rsid w:val="006B3A8D"/>
    <w:rsid w:val="006B689D"/>
    <w:rsid w:val="006C68A7"/>
    <w:rsid w:val="006D352C"/>
    <w:rsid w:val="006D39C8"/>
    <w:rsid w:val="006D3AF0"/>
    <w:rsid w:val="006D5742"/>
    <w:rsid w:val="006D668A"/>
    <w:rsid w:val="006D673F"/>
    <w:rsid w:val="006D6882"/>
    <w:rsid w:val="006D6DF9"/>
    <w:rsid w:val="006E19F3"/>
    <w:rsid w:val="006E2F56"/>
    <w:rsid w:val="006E4801"/>
    <w:rsid w:val="006E6307"/>
    <w:rsid w:val="006E7327"/>
    <w:rsid w:val="006F2527"/>
    <w:rsid w:val="006F44D1"/>
    <w:rsid w:val="006F7C99"/>
    <w:rsid w:val="00702135"/>
    <w:rsid w:val="00711A6B"/>
    <w:rsid w:val="00714BE6"/>
    <w:rsid w:val="00715E49"/>
    <w:rsid w:val="00722B0E"/>
    <w:rsid w:val="00723CFD"/>
    <w:rsid w:val="0072445D"/>
    <w:rsid w:val="00726249"/>
    <w:rsid w:val="00726D79"/>
    <w:rsid w:val="00730ED4"/>
    <w:rsid w:val="00732402"/>
    <w:rsid w:val="007327FD"/>
    <w:rsid w:val="007343F5"/>
    <w:rsid w:val="00734466"/>
    <w:rsid w:val="007347BE"/>
    <w:rsid w:val="0073614E"/>
    <w:rsid w:val="00736421"/>
    <w:rsid w:val="007371D1"/>
    <w:rsid w:val="00740676"/>
    <w:rsid w:val="007436DE"/>
    <w:rsid w:val="00743F01"/>
    <w:rsid w:val="00745C36"/>
    <w:rsid w:val="007475D6"/>
    <w:rsid w:val="00747D72"/>
    <w:rsid w:val="007514B9"/>
    <w:rsid w:val="00751EEA"/>
    <w:rsid w:val="007545EC"/>
    <w:rsid w:val="00755471"/>
    <w:rsid w:val="00760343"/>
    <w:rsid w:val="0076403F"/>
    <w:rsid w:val="00765A32"/>
    <w:rsid w:val="00766C9F"/>
    <w:rsid w:val="0077030D"/>
    <w:rsid w:val="00775186"/>
    <w:rsid w:val="007805B5"/>
    <w:rsid w:val="00781520"/>
    <w:rsid w:val="007858F6"/>
    <w:rsid w:val="00787C32"/>
    <w:rsid w:val="00790E6B"/>
    <w:rsid w:val="00794C71"/>
    <w:rsid w:val="00795CFA"/>
    <w:rsid w:val="007A3C5C"/>
    <w:rsid w:val="007A4464"/>
    <w:rsid w:val="007A72F8"/>
    <w:rsid w:val="007A762E"/>
    <w:rsid w:val="007B0210"/>
    <w:rsid w:val="007B1294"/>
    <w:rsid w:val="007B13C0"/>
    <w:rsid w:val="007B2843"/>
    <w:rsid w:val="007B6AF0"/>
    <w:rsid w:val="007B7205"/>
    <w:rsid w:val="007B7960"/>
    <w:rsid w:val="007C3FFA"/>
    <w:rsid w:val="007C6147"/>
    <w:rsid w:val="007C6CBC"/>
    <w:rsid w:val="007D00A1"/>
    <w:rsid w:val="007D14C3"/>
    <w:rsid w:val="007D1915"/>
    <w:rsid w:val="007D2D02"/>
    <w:rsid w:val="007D2E3B"/>
    <w:rsid w:val="007D3562"/>
    <w:rsid w:val="007E0B00"/>
    <w:rsid w:val="007E2A3C"/>
    <w:rsid w:val="007E2D52"/>
    <w:rsid w:val="007F066A"/>
    <w:rsid w:val="007F1AC2"/>
    <w:rsid w:val="007F6AC6"/>
    <w:rsid w:val="008025F1"/>
    <w:rsid w:val="00804E60"/>
    <w:rsid w:val="0080533A"/>
    <w:rsid w:val="00806557"/>
    <w:rsid w:val="00806D25"/>
    <w:rsid w:val="0081012C"/>
    <w:rsid w:val="008124CF"/>
    <w:rsid w:val="008130E5"/>
    <w:rsid w:val="00813961"/>
    <w:rsid w:val="00817446"/>
    <w:rsid w:val="00822830"/>
    <w:rsid w:val="0082290C"/>
    <w:rsid w:val="008255C4"/>
    <w:rsid w:val="00826B2B"/>
    <w:rsid w:val="00830A75"/>
    <w:rsid w:val="008311E8"/>
    <w:rsid w:val="00833DFC"/>
    <w:rsid w:val="008351D4"/>
    <w:rsid w:val="00842962"/>
    <w:rsid w:val="0084309E"/>
    <w:rsid w:val="00843670"/>
    <w:rsid w:val="0084561F"/>
    <w:rsid w:val="0084692D"/>
    <w:rsid w:val="00850A0E"/>
    <w:rsid w:val="00850BD1"/>
    <w:rsid w:val="00851778"/>
    <w:rsid w:val="00851CE5"/>
    <w:rsid w:val="00854B64"/>
    <w:rsid w:val="00855641"/>
    <w:rsid w:val="008630D7"/>
    <w:rsid w:val="0086318E"/>
    <w:rsid w:val="0086326E"/>
    <w:rsid w:val="008639C0"/>
    <w:rsid w:val="008644D2"/>
    <w:rsid w:val="00872536"/>
    <w:rsid w:val="00872D66"/>
    <w:rsid w:val="008732B6"/>
    <w:rsid w:val="00880154"/>
    <w:rsid w:val="00880BDA"/>
    <w:rsid w:val="00884B66"/>
    <w:rsid w:val="0088583C"/>
    <w:rsid w:val="00892ADF"/>
    <w:rsid w:val="0089430B"/>
    <w:rsid w:val="008960F6"/>
    <w:rsid w:val="0089727D"/>
    <w:rsid w:val="008A0979"/>
    <w:rsid w:val="008A2DAF"/>
    <w:rsid w:val="008A336D"/>
    <w:rsid w:val="008A337A"/>
    <w:rsid w:val="008A4556"/>
    <w:rsid w:val="008A569E"/>
    <w:rsid w:val="008A75DC"/>
    <w:rsid w:val="008B3222"/>
    <w:rsid w:val="008B3F70"/>
    <w:rsid w:val="008B56F7"/>
    <w:rsid w:val="008B6DA6"/>
    <w:rsid w:val="008B74BC"/>
    <w:rsid w:val="008C0C45"/>
    <w:rsid w:val="008C18F9"/>
    <w:rsid w:val="008C2055"/>
    <w:rsid w:val="008C613F"/>
    <w:rsid w:val="008D271C"/>
    <w:rsid w:val="008D3432"/>
    <w:rsid w:val="008D460C"/>
    <w:rsid w:val="008D776D"/>
    <w:rsid w:val="008E18E1"/>
    <w:rsid w:val="008E1A82"/>
    <w:rsid w:val="008E20F5"/>
    <w:rsid w:val="008E5F71"/>
    <w:rsid w:val="008F3A58"/>
    <w:rsid w:val="008F49C9"/>
    <w:rsid w:val="008F62CA"/>
    <w:rsid w:val="008F65BF"/>
    <w:rsid w:val="008F6C20"/>
    <w:rsid w:val="008F715A"/>
    <w:rsid w:val="008F7240"/>
    <w:rsid w:val="0090029D"/>
    <w:rsid w:val="009010E8"/>
    <w:rsid w:val="009054B4"/>
    <w:rsid w:val="00905752"/>
    <w:rsid w:val="00907119"/>
    <w:rsid w:val="00907530"/>
    <w:rsid w:val="00911C48"/>
    <w:rsid w:val="00911E52"/>
    <w:rsid w:val="00912FFA"/>
    <w:rsid w:val="0091467D"/>
    <w:rsid w:val="0091555B"/>
    <w:rsid w:val="00924CA8"/>
    <w:rsid w:val="009325B4"/>
    <w:rsid w:val="0093289A"/>
    <w:rsid w:val="00933F24"/>
    <w:rsid w:val="00934C62"/>
    <w:rsid w:val="00934D4D"/>
    <w:rsid w:val="0093611D"/>
    <w:rsid w:val="00940570"/>
    <w:rsid w:val="00943ED5"/>
    <w:rsid w:val="0094532F"/>
    <w:rsid w:val="00946B3B"/>
    <w:rsid w:val="00956E23"/>
    <w:rsid w:val="00961582"/>
    <w:rsid w:val="009616C7"/>
    <w:rsid w:val="009617C4"/>
    <w:rsid w:val="0096419C"/>
    <w:rsid w:val="009700B3"/>
    <w:rsid w:val="009704BB"/>
    <w:rsid w:val="00971EC4"/>
    <w:rsid w:val="00974B56"/>
    <w:rsid w:val="00974C01"/>
    <w:rsid w:val="009752E4"/>
    <w:rsid w:val="009757D8"/>
    <w:rsid w:val="00976B80"/>
    <w:rsid w:val="00976D3B"/>
    <w:rsid w:val="009805DA"/>
    <w:rsid w:val="00981AC7"/>
    <w:rsid w:val="0098215D"/>
    <w:rsid w:val="0098425B"/>
    <w:rsid w:val="00984325"/>
    <w:rsid w:val="00986C8D"/>
    <w:rsid w:val="009879A8"/>
    <w:rsid w:val="009923DF"/>
    <w:rsid w:val="009927B2"/>
    <w:rsid w:val="009965EE"/>
    <w:rsid w:val="00997B5D"/>
    <w:rsid w:val="009A1631"/>
    <w:rsid w:val="009A5FC6"/>
    <w:rsid w:val="009A6DAD"/>
    <w:rsid w:val="009A7444"/>
    <w:rsid w:val="009B139E"/>
    <w:rsid w:val="009B1611"/>
    <w:rsid w:val="009B21EB"/>
    <w:rsid w:val="009B4AA7"/>
    <w:rsid w:val="009B4AF4"/>
    <w:rsid w:val="009B6785"/>
    <w:rsid w:val="009B6975"/>
    <w:rsid w:val="009C7F12"/>
    <w:rsid w:val="009D4456"/>
    <w:rsid w:val="009D4DAE"/>
    <w:rsid w:val="009D5588"/>
    <w:rsid w:val="009D5BB0"/>
    <w:rsid w:val="009D62DD"/>
    <w:rsid w:val="009D6696"/>
    <w:rsid w:val="009D6814"/>
    <w:rsid w:val="009E1E3D"/>
    <w:rsid w:val="009E688A"/>
    <w:rsid w:val="009F01EF"/>
    <w:rsid w:val="009F195D"/>
    <w:rsid w:val="009F1F1E"/>
    <w:rsid w:val="009F206E"/>
    <w:rsid w:val="009F25E3"/>
    <w:rsid w:val="009F2FF4"/>
    <w:rsid w:val="009F7717"/>
    <w:rsid w:val="009F7DE3"/>
    <w:rsid w:val="00A01664"/>
    <w:rsid w:val="00A03046"/>
    <w:rsid w:val="00A06F4B"/>
    <w:rsid w:val="00A10D82"/>
    <w:rsid w:val="00A20EF8"/>
    <w:rsid w:val="00A2123B"/>
    <w:rsid w:val="00A23233"/>
    <w:rsid w:val="00A23FB9"/>
    <w:rsid w:val="00A2613C"/>
    <w:rsid w:val="00A27001"/>
    <w:rsid w:val="00A270BE"/>
    <w:rsid w:val="00A272D6"/>
    <w:rsid w:val="00A27EF5"/>
    <w:rsid w:val="00A31439"/>
    <w:rsid w:val="00A34C46"/>
    <w:rsid w:val="00A358D5"/>
    <w:rsid w:val="00A36983"/>
    <w:rsid w:val="00A37DFC"/>
    <w:rsid w:val="00A403F6"/>
    <w:rsid w:val="00A40B55"/>
    <w:rsid w:val="00A463C6"/>
    <w:rsid w:val="00A47A46"/>
    <w:rsid w:val="00A513D0"/>
    <w:rsid w:val="00A533BC"/>
    <w:rsid w:val="00A53464"/>
    <w:rsid w:val="00A54C32"/>
    <w:rsid w:val="00A5526C"/>
    <w:rsid w:val="00A5669A"/>
    <w:rsid w:val="00A57FA3"/>
    <w:rsid w:val="00A61F86"/>
    <w:rsid w:val="00A625AF"/>
    <w:rsid w:val="00A63916"/>
    <w:rsid w:val="00A64B70"/>
    <w:rsid w:val="00A6659D"/>
    <w:rsid w:val="00A72E85"/>
    <w:rsid w:val="00A73ED3"/>
    <w:rsid w:val="00A75451"/>
    <w:rsid w:val="00A82A31"/>
    <w:rsid w:val="00A8341C"/>
    <w:rsid w:val="00A85C72"/>
    <w:rsid w:val="00A8721F"/>
    <w:rsid w:val="00A872FB"/>
    <w:rsid w:val="00A87403"/>
    <w:rsid w:val="00A9342E"/>
    <w:rsid w:val="00A95E88"/>
    <w:rsid w:val="00AA04D1"/>
    <w:rsid w:val="00AA6DB2"/>
    <w:rsid w:val="00AB3B93"/>
    <w:rsid w:val="00AB45B5"/>
    <w:rsid w:val="00AB563F"/>
    <w:rsid w:val="00AB58CF"/>
    <w:rsid w:val="00AB635E"/>
    <w:rsid w:val="00AB6539"/>
    <w:rsid w:val="00AB6FD2"/>
    <w:rsid w:val="00AC19EF"/>
    <w:rsid w:val="00AC24D1"/>
    <w:rsid w:val="00AC2D2D"/>
    <w:rsid w:val="00AC6CB3"/>
    <w:rsid w:val="00AC7916"/>
    <w:rsid w:val="00AD03BD"/>
    <w:rsid w:val="00AD5E03"/>
    <w:rsid w:val="00AD748C"/>
    <w:rsid w:val="00AD7E48"/>
    <w:rsid w:val="00AE2F59"/>
    <w:rsid w:val="00AE7C71"/>
    <w:rsid w:val="00AF4EEF"/>
    <w:rsid w:val="00B004EB"/>
    <w:rsid w:val="00B06007"/>
    <w:rsid w:val="00B07AA0"/>
    <w:rsid w:val="00B07CEE"/>
    <w:rsid w:val="00B110CF"/>
    <w:rsid w:val="00B11DF6"/>
    <w:rsid w:val="00B12C18"/>
    <w:rsid w:val="00B15E4B"/>
    <w:rsid w:val="00B16A3D"/>
    <w:rsid w:val="00B16E53"/>
    <w:rsid w:val="00B21065"/>
    <w:rsid w:val="00B25545"/>
    <w:rsid w:val="00B27F0F"/>
    <w:rsid w:val="00B307A5"/>
    <w:rsid w:val="00B414A4"/>
    <w:rsid w:val="00B4365D"/>
    <w:rsid w:val="00B441E8"/>
    <w:rsid w:val="00B44E6C"/>
    <w:rsid w:val="00B473A0"/>
    <w:rsid w:val="00B51642"/>
    <w:rsid w:val="00B531B2"/>
    <w:rsid w:val="00B53A20"/>
    <w:rsid w:val="00B551BF"/>
    <w:rsid w:val="00B55A37"/>
    <w:rsid w:val="00B55BDA"/>
    <w:rsid w:val="00B5793F"/>
    <w:rsid w:val="00B57B12"/>
    <w:rsid w:val="00B57FFE"/>
    <w:rsid w:val="00B61315"/>
    <w:rsid w:val="00B63295"/>
    <w:rsid w:val="00B65660"/>
    <w:rsid w:val="00B676E6"/>
    <w:rsid w:val="00B7047C"/>
    <w:rsid w:val="00B70953"/>
    <w:rsid w:val="00B71061"/>
    <w:rsid w:val="00B7793C"/>
    <w:rsid w:val="00B83B44"/>
    <w:rsid w:val="00B8544F"/>
    <w:rsid w:val="00B91977"/>
    <w:rsid w:val="00B92A3D"/>
    <w:rsid w:val="00B9536C"/>
    <w:rsid w:val="00B961F2"/>
    <w:rsid w:val="00B97446"/>
    <w:rsid w:val="00BA13B6"/>
    <w:rsid w:val="00BA31BC"/>
    <w:rsid w:val="00BA327C"/>
    <w:rsid w:val="00BA3B46"/>
    <w:rsid w:val="00BA760C"/>
    <w:rsid w:val="00BB12A2"/>
    <w:rsid w:val="00BB2AAA"/>
    <w:rsid w:val="00BB42E9"/>
    <w:rsid w:val="00BB5C44"/>
    <w:rsid w:val="00BB5C87"/>
    <w:rsid w:val="00BB5FED"/>
    <w:rsid w:val="00BB6AE7"/>
    <w:rsid w:val="00BB7E17"/>
    <w:rsid w:val="00BC1507"/>
    <w:rsid w:val="00BC39B1"/>
    <w:rsid w:val="00BC5C8E"/>
    <w:rsid w:val="00BC5EC7"/>
    <w:rsid w:val="00BC5F44"/>
    <w:rsid w:val="00BC7674"/>
    <w:rsid w:val="00BE0B4C"/>
    <w:rsid w:val="00BE0C47"/>
    <w:rsid w:val="00BE3C92"/>
    <w:rsid w:val="00BE5FC9"/>
    <w:rsid w:val="00BE679B"/>
    <w:rsid w:val="00BF0DCF"/>
    <w:rsid w:val="00BF4586"/>
    <w:rsid w:val="00BF56E0"/>
    <w:rsid w:val="00BF6068"/>
    <w:rsid w:val="00BF7118"/>
    <w:rsid w:val="00BF77BD"/>
    <w:rsid w:val="00C0242E"/>
    <w:rsid w:val="00C026D6"/>
    <w:rsid w:val="00C060A3"/>
    <w:rsid w:val="00C1048F"/>
    <w:rsid w:val="00C115C9"/>
    <w:rsid w:val="00C12030"/>
    <w:rsid w:val="00C13DA7"/>
    <w:rsid w:val="00C1781E"/>
    <w:rsid w:val="00C22131"/>
    <w:rsid w:val="00C237B9"/>
    <w:rsid w:val="00C23F5F"/>
    <w:rsid w:val="00C26EA9"/>
    <w:rsid w:val="00C273EF"/>
    <w:rsid w:val="00C339F2"/>
    <w:rsid w:val="00C352DD"/>
    <w:rsid w:val="00C4171B"/>
    <w:rsid w:val="00C418A8"/>
    <w:rsid w:val="00C42A37"/>
    <w:rsid w:val="00C44B92"/>
    <w:rsid w:val="00C53F7B"/>
    <w:rsid w:val="00C576F0"/>
    <w:rsid w:val="00C57E60"/>
    <w:rsid w:val="00C6092D"/>
    <w:rsid w:val="00C614E2"/>
    <w:rsid w:val="00C7248B"/>
    <w:rsid w:val="00C72EE7"/>
    <w:rsid w:val="00C7431E"/>
    <w:rsid w:val="00C7447A"/>
    <w:rsid w:val="00C74A18"/>
    <w:rsid w:val="00C7710B"/>
    <w:rsid w:val="00C8503E"/>
    <w:rsid w:val="00C86B43"/>
    <w:rsid w:val="00C87487"/>
    <w:rsid w:val="00C87C2C"/>
    <w:rsid w:val="00C90572"/>
    <w:rsid w:val="00C926D5"/>
    <w:rsid w:val="00C93A10"/>
    <w:rsid w:val="00C9554F"/>
    <w:rsid w:val="00C95EBA"/>
    <w:rsid w:val="00CA0507"/>
    <w:rsid w:val="00CA066B"/>
    <w:rsid w:val="00CA0FFC"/>
    <w:rsid w:val="00CA5586"/>
    <w:rsid w:val="00CA64AC"/>
    <w:rsid w:val="00CA67A1"/>
    <w:rsid w:val="00CA6A83"/>
    <w:rsid w:val="00CA7915"/>
    <w:rsid w:val="00CB09E1"/>
    <w:rsid w:val="00CB0E52"/>
    <w:rsid w:val="00CB0F9D"/>
    <w:rsid w:val="00CB3DD0"/>
    <w:rsid w:val="00CB5D9C"/>
    <w:rsid w:val="00CC01F6"/>
    <w:rsid w:val="00CC0BDC"/>
    <w:rsid w:val="00CC2322"/>
    <w:rsid w:val="00CC3F0C"/>
    <w:rsid w:val="00CC5F96"/>
    <w:rsid w:val="00CD43D3"/>
    <w:rsid w:val="00CD59F8"/>
    <w:rsid w:val="00CD7656"/>
    <w:rsid w:val="00CD7ECA"/>
    <w:rsid w:val="00CE194F"/>
    <w:rsid w:val="00CE5EF2"/>
    <w:rsid w:val="00CE7DF1"/>
    <w:rsid w:val="00CF00E2"/>
    <w:rsid w:val="00CF0827"/>
    <w:rsid w:val="00CF39A6"/>
    <w:rsid w:val="00CF42E5"/>
    <w:rsid w:val="00CF5C7C"/>
    <w:rsid w:val="00CF66EA"/>
    <w:rsid w:val="00D02669"/>
    <w:rsid w:val="00D048CC"/>
    <w:rsid w:val="00D049D0"/>
    <w:rsid w:val="00D04C95"/>
    <w:rsid w:val="00D1180C"/>
    <w:rsid w:val="00D11B17"/>
    <w:rsid w:val="00D11F76"/>
    <w:rsid w:val="00D139AE"/>
    <w:rsid w:val="00D13A8B"/>
    <w:rsid w:val="00D21586"/>
    <w:rsid w:val="00D2214D"/>
    <w:rsid w:val="00D2372F"/>
    <w:rsid w:val="00D23907"/>
    <w:rsid w:val="00D254CE"/>
    <w:rsid w:val="00D26115"/>
    <w:rsid w:val="00D27DB3"/>
    <w:rsid w:val="00D30252"/>
    <w:rsid w:val="00D30C0D"/>
    <w:rsid w:val="00D3158F"/>
    <w:rsid w:val="00D31896"/>
    <w:rsid w:val="00D32333"/>
    <w:rsid w:val="00D323FF"/>
    <w:rsid w:val="00D342CC"/>
    <w:rsid w:val="00D34616"/>
    <w:rsid w:val="00D35B77"/>
    <w:rsid w:val="00D37647"/>
    <w:rsid w:val="00D40656"/>
    <w:rsid w:val="00D41299"/>
    <w:rsid w:val="00D41349"/>
    <w:rsid w:val="00D43456"/>
    <w:rsid w:val="00D45D61"/>
    <w:rsid w:val="00D52800"/>
    <w:rsid w:val="00D52F20"/>
    <w:rsid w:val="00D55E19"/>
    <w:rsid w:val="00D5695B"/>
    <w:rsid w:val="00D57B4B"/>
    <w:rsid w:val="00D57C40"/>
    <w:rsid w:val="00D60D1A"/>
    <w:rsid w:val="00D6226C"/>
    <w:rsid w:val="00D62DF6"/>
    <w:rsid w:val="00D635CB"/>
    <w:rsid w:val="00D64E5F"/>
    <w:rsid w:val="00D65CA8"/>
    <w:rsid w:val="00D71FF3"/>
    <w:rsid w:val="00D73ED9"/>
    <w:rsid w:val="00D74119"/>
    <w:rsid w:val="00D74BAC"/>
    <w:rsid w:val="00D75134"/>
    <w:rsid w:val="00D775A7"/>
    <w:rsid w:val="00D77B72"/>
    <w:rsid w:val="00D822B1"/>
    <w:rsid w:val="00D82789"/>
    <w:rsid w:val="00D856E1"/>
    <w:rsid w:val="00D910DF"/>
    <w:rsid w:val="00D95D24"/>
    <w:rsid w:val="00D9615F"/>
    <w:rsid w:val="00DA254C"/>
    <w:rsid w:val="00DA2A29"/>
    <w:rsid w:val="00DA6573"/>
    <w:rsid w:val="00DB00E5"/>
    <w:rsid w:val="00DB18C9"/>
    <w:rsid w:val="00DB1D74"/>
    <w:rsid w:val="00DB2DA9"/>
    <w:rsid w:val="00DB5993"/>
    <w:rsid w:val="00DB5C0E"/>
    <w:rsid w:val="00DB6325"/>
    <w:rsid w:val="00DC173F"/>
    <w:rsid w:val="00DC194B"/>
    <w:rsid w:val="00DC3DA8"/>
    <w:rsid w:val="00DC6C44"/>
    <w:rsid w:val="00DD0877"/>
    <w:rsid w:val="00DD292B"/>
    <w:rsid w:val="00DD672C"/>
    <w:rsid w:val="00DD79B7"/>
    <w:rsid w:val="00DD7AE7"/>
    <w:rsid w:val="00DE019A"/>
    <w:rsid w:val="00DE1A88"/>
    <w:rsid w:val="00DE5F98"/>
    <w:rsid w:val="00DE63EA"/>
    <w:rsid w:val="00DE73A3"/>
    <w:rsid w:val="00DF226E"/>
    <w:rsid w:val="00DF2DA5"/>
    <w:rsid w:val="00DF4169"/>
    <w:rsid w:val="00DF4FE8"/>
    <w:rsid w:val="00DF5592"/>
    <w:rsid w:val="00DF6BA9"/>
    <w:rsid w:val="00E016D4"/>
    <w:rsid w:val="00E03BF9"/>
    <w:rsid w:val="00E07C4C"/>
    <w:rsid w:val="00E100BF"/>
    <w:rsid w:val="00E13320"/>
    <w:rsid w:val="00E149B5"/>
    <w:rsid w:val="00E175D1"/>
    <w:rsid w:val="00E20B00"/>
    <w:rsid w:val="00E20F8E"/>
    <w:rsid w:val="00E214E8"/>
    <w:rsid w:val="00E22452"/>
    <w:rsid w:val="00E2293F"/>
    <w:rsid w:val="00E25B92"/>
    <w:rsid w:val="00E314D4"/>
    <w:rsid w:val="00E32267"/>
    <w:rsid w:val="00E33680"/>
    <w:rsid w:val="00E346F3"/>
    <w:rsid w:val="00E34CE3"/>
    <w:rsid w:val="00E3582C"/>
    <w:rsid w:val="00E37A61"/>
    <w:rsid w:val="00E422CC"/>
    <w:rsid w:val="00E451E7"/>
    <w:rsid w:val="00E4679B"/>
    <w:rsid w:val="00E50655"/>
    <w:rsid w:val="00E50A89"/>
    <w:rsid w:val="00E541C8"/>
    <w:rsid w:val="00E578B5"/>
    <w:rsid w:val="00E6156D"/>
    <w:rsid w:val="00E665C6"/>
    <w:rsid w:val="00E71EFF"/>
    <w:rsid w:val="00E74026"/>
    <w:rsid w:val="00E74231"/>
    <w:rsid w:val="00E75770"/>
    <w:rsid w:val="00E77B7C"/>
    <w:rsid w:val="00E80828"/>
    <w:rsid w:val="00E822E3"/>
    <w:rsid w:val="00E83592"/>
    <w:rsid w:val="00E84EB6"/>
    <w:rsid w:val="00E860EF"/>
    <w:rsid w:val="00E8771E"/>
    <w:rsid w:val="00E87C4D"/>
    <w:rsid w:val="00E92ACE"/>
    <w:rsid w:val="00E92D23"/>
    <w:rsid w:val="00E946B3"/>
    <w:rsid w:val="00E95ECE"/>
    <w:rsid w:val="00E96239"/>
    <w:rsid w:val="00E97C80"/>
    <w:rsid w:val="00EA01DE"/>
    <w:rsid w:val="00EB0859"/>
    <w:rsid w:val="00EB0FAC"/>
    <w:rsid w:val="00EB1004"/>
    <w:rsid w:val="00EB1124"/>
    <w:rsid w:val="00EB750C"/>
    <w:rsid w:val="00EB7733"/>
    <w:rsid w:val="00EC1107"/>
    <w:rsid w:val="00EC5DD8"/>
    <w:rsid w:val="00EC6025"/>
    <w:rsid w:val="00EC7136"/>
    <w:rsid w:val="00ED0752"/>
    <w:rsid w:val="00ED2CFF"/>
    <w:rsid w:val="00ED2DEA"/>
    <w:rsid w:val="00ED3C54"/>
    <w:rsid w:val="00EE099A"/>
    <w:rsid w:val="00EE2068"/>
    <w:rsid w:val="00EE26ED"/>
    <w:rsid w:val="00EE3418"/>
    <w:rsid w:val="00EE43DA"/>
    <w:rsid w:val="00EE6521"/>
    <w:rsid w:val="00EF00E1"/>
    <w:rsid w:val="00EF0E42"/>
    <w:rsid w:val="00EF1613"/>
    <w:rsid w:val="00EF3967"/>
    <w:rsid w:val="00EF69F0"/>
    <w:rsid w:val="00EF74F7"/>
    <w:rsid w:val="00F03AA4"/>
    <w:rsid w:val="00F06E19"/>
    <w:rsid w:val="00F1019C"/>
    <w:rsid w:val="00F1238E"/>
    <w:rsid w:val="00F12B13"/>
    <w:rsid w:val="00F13AEE"/>
    <w:rsid w:val="00F150E3"/>
    <w:rsid w:val="00F224D4"/>
    <w:rsid w:val="00F234EB"/>
    <w:rsid w:val="00F27796"/>
    <w:rsid w:val="00F318D4"/>
    <w:rsid w:val="00F33A7E"/>
    <w:rsid w:val="00F34C28"/>
    <w:rsid w:val="00F365C2"/>
    <w:rsid w:val="00F367C4"/>
    <w:rsid w:val="00F41CD9"/>
    <w:rsid w:val="00F44DB9"/>
    <w:rsid w:val="00F4582E"/>
    <w:rsid w:val="00F46CE7"/>
    <w:rsid w:val="00F46E17"/>
    <w:rsid w:val="00F50D0C"/>
    <w:rsid w:val="00F50E63"/>
    <w:rsid w:val="00F516BD"/>
    <w:rsid w:val="00F51798"/>
    <w:rsid w:val="00F52089"/>
    <w:rsid w:val="00F52B5F"/>
    <w:rsid w:val="00F5549F"/>
    <w:rsid w:val="00F56835"/>
    <w:rsid w:val="00F579D5"/>
    <w:rsid w:val="00F6570F"/>
    <w:rsid w:val="00F67136"/>
    <w:rsid w:val="00F71AE4"/>
    <w:rsid w:val="00F8153A"/>
    <w:rsid w:val="00F82F07"/>
    <w:rsid w:val="00F83142"/>
    <w:rsid w:val="00F8467E"/>
    <w:rsid w:val="00F93FA7"/>
    <w:rsid w:val="00F973D6"/>
    <w:rsid w:val="00FA08E4"/>
    <w:rsid w:val="00FA0FA6"/>
    <w:rsid w:val="00FA147D"/>
    <w:rsid w:val="00FA1BDA"/>
    <w:rsid w:val="00FA1F69"/>
    <w:rsid w:val="00FA1F77"/>
    <w:rsid w:val="00FA2120"/>
    <w:rsid w:val="00FA4B30"/>
    <w:rsid w:val="00FA4ECB"/>
    <w:rsid w:val="00FA5D8D"/>
    <w:rsid w:val="00FA6ACF"/>
    <w:rsid w:val="00FB1233"/>
    <w:rsid w:val="00FB389E"/>
    <w:rsid w:val="00FB44DD"/>
    <w:rsid w:val="00FB662C"/>
    <w:rsid w:val="00FB752A"/>
    <w:rsid w:val="00FC0A7C"/>
    <w:rsid w:val="00FC282E"/>
    <w:rsid w:val="00FC2F86"/>
    <w:rsid w:val="00FC43DC"/>
    <w:rsid w:val="00FC7401"/>
    <w:rsid w:val="00FD0A51"/>
    <w:rsid w:val="00FD254D"/>
    <w:rsid w:val="00FD31FD"/>
    <w:rsid w:val="00FD6806"/>
    <w:rsid w:val="00FD7663"/>
    <w:rsid w:val="00FD7664"/>
    <w:rsid w:val="00FE0BC6"/>
    <w:rsid w:val="00FE0D73"/>
    <w:rsid w:val="00FE12DD"/>
    <w:rsid w:val="00FF5BCD"/>
    <w:rsid w:val="00FF5E0B"/>
    <w:rsid w:val="00FF62CD"/>
    <w:rsid w:val="00FF7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636620"/>
  <w15:chartTrackingRefBased/>
  <w15:docId w15:val="{4B1CE10B-9388-4FBB-861C-6D58F5784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79D5"/>
    <w:pPr>
      <w:widowControl w:val="0"/>
      <w:wordWrap w:val="0"/>
      <w:autoSpaceDE w:val="0"/>
      <w:autoSpaceDN w:val="0"/>
      <w:spacing w:after="0" w:line="240" w:lineRule="auto"/>
    </w:pPr>
    <w:rPr>
      <w:rFonts w:ascii="굴림체" w:eastAsia="굴림체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79D5"/>
    <w:pPr>
      <w:keepNext/>
      <w:numPr>
        <w:numId w:val="1"/>
      </w:numPr>
      <w:outlineLvl w:val="0"/>
    </w:pPr>
    <w:rPr>
      <w:rFonts w:asciiTheme="majorHAnsi" w:hAnsiTheme="majorHAnsi" w:cstheme="majorBidi"/>
      <w:b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79D5"/>
    <w:pPr>
      <w:keepNext/>
      <w:numPr>
        <w:ilvl w:val="1"/>
        <w:numId w:val="1"/>
      </w:numPr>
      <w:outlineLvl w:val="1"/>
    </w:pPr>
    <w:rPr>
      <w:rFonts w:hAnsiTheme="majorHAnsi" w:cstheme="majorBidi"/>
      <w:b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79D5"/>
    <w:pPr>
      <w:keepNext/>
      <w:outlineLvl w:val="2"/>
    </w:pPr>
    <w:rPr>
      <w:rFonts w:asciiTheme="majorHAnsi" w:eastAsia="돋움" w:hAnsiTheme="majorHAnsi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79D5"/>
    <w:rPr>
      <w:rFonts w:asciiTheme="majorHAnsi" w:eastAsia="굴림체" w:hAnsiTheme="majorHAnsi" w:cstheme="majorBidi"/>
      <w:b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579D5"/>
    <w:rPr>
      <w:rFonts w:ascii="굴림체" w:eastAsia="굴림체" w:hAnsiTheme="majorHAnsi" w:cstheme="majorBidi"/>
      <w:b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579D5"/>
    <w:rPr>
      <w:rFonts w:asciiTheme="majorHAnsi" w:eastAsia="돋움" w:hAnsiTheme="majorHAnsi" w:cstheme="majorBidi"/>
      <w:b/>
      <w:sz w:val="24"/>
    </w:rPr>
  </w:style>
  <w:style w:type="paragraph" w:customStyle="1" w:styleId="a">
    <w:name w:val="소스코드표"/>
    <w:basedOn w:val="Normal"/>
    <w:link w:val="Char"/>
    <w:qFormat/>
    <w:rsid w:val="0090575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djustRightInd w:val="0"/>
      <w:snapToGrid w:val="0"/>
      <w:spacing w:line="220" w:lineRule="exact"/>
    </w:pPr>
  </w:style>
  <w:style w:type="paragraph" w:customStyle="1" w:styleId="a0">
    <w:name w:val="소스코드"/>
    <w:basedOn w:val="Normal"/>
    <w:link w:val="Char0"/>
    <w:qFormat/>
    <w:rsid w:val="00905752"/>
    <w:pPr>
      <w:adjustRightInd w:val="0"/>
      <w:snapToGrid w:val="0"/>
      <w:spacing w:line="220" w:lineRule="exact"/>
    </w:pPr>
  </w:style>
  <w:style w:type="character" w:customStyle="1" w:styleId="Char">
    <w:name w:val="소스코드표 Char"/>
    <w:basedOn w:val="DefaultParagraphFont"/>
    <w:link w:val="a"/>
    <w:rsid w:val="00905752"/>
    <w:rPr>
      <w:rFonts w:ascii="굴림체" w:eastAsia="굴림체"/>
    </w:rPr>
  </w:style>
  <w:style w:type="paragraph" w:styleId="Header">
    <w:name w:val="header"/>
    <w:basedOn w:val="Normal"/>
    <w:link w:val="HeaderChar"/>
    <w:uiPriority w:val="99"/>
    <w:unhideWhenUsed/>
    <w:rsid w:val="00B12C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소스코드 Char"/>
    <w:basedOn w:val="DefaultParagraphFont"/>
    <w:link w:val="a0"/>
    <w:rsid w:val="00905752"/>
    <w:rPr>
      <w:rFonts w:ascii="굴림체" w:eastAsia="굴림체"/>
    </w:rPr>
  </w:style>
  <w:style w:type="character" w:customStyle="1" w:styleId="HeaderChar">
    <w:name w:val="Header Char"/>
    <w:basedOn w:val="DefaultParagraphFont"/>
    <w:link w:val="Header"/>
    <w:uiPriority w:val="99"/>
    <w:rsid w:val="00B12C18"/>
    <w:rPr>
      <w:rFonts w:ascii="굴림체" w:eastAsia="굴림체"/>
    </w:rPr>
  </w:style>
  <w:style w:type="paragraph" w:styleId="Footer">
    <w:name w:val="footer"/>
    <w:basedOn w:val="Normal"/>
    <w:link w:val="FooterChar"/>
    <w:uiPriority w:val="99"/>
    <w:unhideWhenUsed/>
    <w:rsid w:val="00B12C18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B12C18"/>
    <w:rPr>
      <w:rFonts w:ascii="굴림체" w:eastAsia="굴림체"/>
    </w:rPr>
  </w:style>
  <w:style w:type="paragraph" w:customStyle="1" w:styleId="1">
    <w:name w:val="목록1"/>
    <w:basedOn w:val="ListParagraph"/>
    <w:link w:val="1Char"/>
    <w:rsid w:val="002F238A"/>
    <w:pPr>
      <w:numPr>
        <w:numId w:val="3"/>
      </w:numPr>
      <w:ind w:leftChars="0" w:left="300" w:hangingChars="150" w:hanging="300"/>
    </w:pPr>
    <w:rPr>
      <w:szCs w:val="20"/>
    </w:rPr>
  </w:style>
  <w:style w:type="character" w:customStyle="1" w:styleId="1Char">
    <w:name w:val="목록1 Char"/>
    <w:basedOn w:val="DefaultParagraphFont"/>
    <w:link w:val="1"/>
    <w:rsid w:val="002F238A"/>
    <w:rPr>
      <w:rFonts w:ascii="굴림체" w:eastAsia="굴림체"/>
      <w:szCs w:val="20"/>
    </w:rPr>
  </w:style>
  <w:style w:type="paragraph" w:styleId="ListParagraph">
    <w:name w:val="List Paragraph"/>
    <w:basedOn w:val="Normal"/>
    <w:uiPriority w:val="34"/>
    <w:qFormat/>
    <w:rsid w:val="002F238A"/>
    <w:pPr>
      <w:ind w:leftChars="400" w:left="800"/>
    </w:pPr>
  </w:style>
  <w:style w:type="table" w:styleId="TableGrid">
    <w:name w:val="Table Grid"/>
    <w:basedOn w:val="TableNormal"/>
    <w:uiPriority w:val="39"/>
    <w:rsid w:val="001143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1439A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DefaultParagraphFont"/>
    <w:rsid w:val="0011439A"/>
  </w:style>
  <w:style w:type="character" w:customStyle="1" w:styleId="ng-binding">
    <w:name w:val="ng-binding"/>
    <w:basedOn w:val="DefaultParagraphFont"/>
    <w:rsid w:val="000A2736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F12B13"/>
  </w:style>
  <w:style w:type="character" w:customStyle="1" w:styleId="DateChar">
    <w:name w:val="Date Char"/>
    <w:basedOn w:val="DefaultParagraphFont"/>
    <w:link w:val="Date"/>
    <w:uiPriority w:val="99"/>
    <w:semiHidden/>
    <w:rsid w:val="00F12B13"/>
    <w:rPr>
      <w:rFonts w:ascii="굴림체" w:eastAsia="굴림체"/>
    </w:rPr>
  </w:style>
  <w:style w:type="paragraph" w:styleId="TOC1">
    <w:name w:val="toc 1"/>
    <w:basedOn w:val="Normal"/>
    <w:next w:val="Normal"/>
    <w:autoRedefine/>
    <w:uiPriority w:val="39"/>
    <w:unhideWhenUsed/>
    <w:rsid w:val="00F12B13"/>
  </w:style>
  <w:style w:type="character" w:styleId="Hyperlink">
    <w:name w:val="Hyperlink"/>
    <w:basedOn w:val="DefaultParagraphFont"/>
    <w:uiPriority w:val="99"/>
    <w:unhideWhenUsed/>
    <w:rsid w:val="00F12B13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12B13"/>
    <w:pPr>
      <w:ind w:leftChars="200" w:left="425"/>
    </w:pPr>
  </w:style>
  <w:style w:type="paragraph" w:customStyle="1" w:styleId="a1">
    <w:name w:val="코드표"/>
    <w:basedOn w:val="Normal"/>
    <w:link w:val="Char1"/>
    <w:qFormat/>
    <w:rsid w:val="00A95E88"/>
    <w:pPr>
      <w:wordWrap/>
      <w:adjustRightInd w:val="0"/>
      <w:spacing w:line="220" w:lineRule="exact"/>
      <w:jc w:val="left"/>
    </w:pPr>
    <w:rPr>
      <w:rFonts w:cs="굴림체"/>
      <w:bCs/>
      <w:kern w:val="0"/>
      <w:szCs w:val="20"/>
    </w:rPr>
  </w:style>
  <w:style w:type="character" w:customStyle="1" w:styleId="Char1">
    <w:name w:val="코드표 Char"/>
    <w:basedOn w:val="DefaultParagraphFont"/>
    <w:link w:val="a1"/>
    <w:rsid w:val="00A95E88"/>
    <w:rPr>
      <w:rFonts w:ascii="굴림체" w:eastAsia="굴림체" w:cs="굴림체"/>
      <w:bCs/>
      <w:kern w:val="0"/>
      <w:szCs w:val="20"/>
    </w:rPr>
  </w:style>
  <w:style w:type="character" w:customStyle="1" w:styleId="il">
    <w:name w:val="il"/>
    <w:basedOn w:val="DefaultParagraphFont"/>
    <w:rsid w:val="004247BF"/>
  </w:style>
  <w:style w:type="character" w:customStyle="1" w:styleId="im">
    <w:name w:val="im"/>
    <w:basedOn w:val="DefaultParagraphFont"/>
    <w:rsid w:val="004247BF"/>
  </w:style>
  <w:style w:type="paragraph" w:customStyle="1" w:styleId="a2">
    <w:name w:val="바탕글"/>
    <w:basedOn w:val="Normal"/>
    <w:rsid w:val="00BB12A2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xl1042">
    <w:name w:val="xl104 사본2"/>
    <w:basedOn w:val="Normal"/>
    <w:rsid w:val="00726249"/>
    <w:pPr>
      <w:wordWrap/>
      <w:jc w:val="center"/>
      <w:textAlignment w:val="center"/>
    </w:pPr>
    <w:rPr>
      <w:rFonts w:ascii="맑은 고딕" w:eastAsia="굴림" w:hAnsi="굴림" w:cs="굴림"/>
      <w:color w:val="000000"/>
      <w:kern w:val="0"/>
      <w:sz w:val="28"/>
      <w:szCs w:val="28"/>
    </w:rPr>
  </w:style>
  <w:style w:type="paragraph" w:customStyle="1" w:styleId="xl67">
    <w:name w:val="xl67"/>
    <w:basedOn w:val="Normal"/>
    <w:rsid w:val="00C7447A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68">
    <w:name w:val="xl68"/>
    <w:basedOn w:val="Normal"/>
    <w:rsid w:val="00C7447A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69">
    <w:name w:val="xl69"/>
    <w:basedOn w:val="Normal"/>
    <w:rsid w:val="00C7447A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72">
    <w:name w:val="xl72"/>
    <w:basedOn w:val="Normal"/>
    <w:rsid w:val="00872536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73">
    <w:name w:val="xl73"/>
    <w:basedOn w:val="Normal"/>
    <w:rsid w:val="00872536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75">
    <w:name w:val="xl75"/>
    <w:basedOn w:val="Normal"/>
    <w:rsid w:val="00872536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74">
    <w:name w:val="xl74"/>
    <w:basedOn w:val="Normal"/>
    <w:rsid w:val="00872536"/>
    <w:pPr>
      <w:wordWrap/>
      <w:jc w:val="left"/>
      <w:textAlignment w:val="center"/>
    </w:pPr>
    <w:rPr>
      <w:rFonts w:ascii="돋움" w:eastAsia="굴림" w:hAnsi="굴림" w:cs="굴림"/>
      <w:color w:val="000000"/>
      <w:kern w:val="0"/>
      <w:sz w:val="16"/>
      <w:szCs w:val="16"/>
    </w:rPr>
  </w:style>
  <w:style w:type="paragraph" w:customStyle="1" w:styleId="xl65">
    <w:name w:val="xl65"/>
    <w:basedOn w:val="Normal"/>
    <w:rsid w:val="00872536"/>
    <w:pPr>
      <w:wordWrap/>
      <w:jc w:val="center"/>
      <w:textAlignment w:val="center"/>
    </w:pPr>
    <w:rPr>
      <w:rFonts w:ascii="맑은 고딕" w:eastAsia="굴림" w:hAnsi="굴림" w:cs="굴림"/>
      <w:color w:val="000000"/>
      <w:kern w:val="0"/>
      <w:sz w:val="22"/>
    </w:rPr>
  </w:style>
  <w:style w:type="paragraph" w:customStyle="1" w:styleId="xl71">
    <w:name w:val="xl71"/>
    <w:basedOn w:val="Normal"/>
    <w:rsid w:val="00872536"/>
    <w:pPr>
      <w:wordWrap/>
      <w:jc w:val="left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a3">
    <w:name w:val="출력"/>
    <w:basedOn w:val="a0"/>
    <w:link w:val="Char2"/>
    <w:autoRedefine/>
    <w:qFormat/>
    <w:rsid w:val="00646F84"/>
    <w:pPr>
      <w:spacing w:line="200" w:lineRule="exact"/>
    </w:pPr>
    <w:rPr>
      <w:sz w:val="18"/>
    </w:rPr>
  </w:style>
  <w:style w:type="character" w:customStyle="1" w:styleId="Char2">
    <w:name w:val="출력 Char"/>
    <w:basedOn w:val="Char0"/>
    <w:link w:val="a3"/>
    <w:rsid w:val="00646F84"/>
    <w:rPr>
      <w:rFonts w:ascii="굴림체" w:eastAsia="굴림체"/>
      <w:sz w:val="18"/>
    </w:rPr>
  </w:style>
  <w:style w:type="character" w:customStyle="1" w:styleId="fontstyle01">
    <w:name w:val="fontstyle01"/>
    <w:basedOn w:val="DefaultParagraphFont"/>
    <w:rsid w:val="00D60D1A"/>
    <w:rPr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DefaultParagraphFont"/>
    <w:rsid w:val="00D60D1A"/>
    <w:rPr>
      <w:b w:val="0"/>
      <w:bCs w:val="0"/>
      <w:i w:val="0"/>
      <w:iCs w:val="0"/>
      <w:color w:val="000000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866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hAnsi="굴림체" w:cs="굴림체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86637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s">
    <w:name w:val="pl-s"/>
    <w:basedOn w:val="DefaultParagraphFont"/>
    <w:rsid w:val="00833DFC"/>
  </w:style>
  <w:style w:type="character" w:customStyle="1" w:styleId="pl-pds">
    <w:name w:val="pl-pds"/>
    <w:basedOn w:val="DefaultParagraphFont"/>
    <w:rsid w:val="00833DFC"/>
  </w:style>
  <w:style w:type="character" w:customStyle="1" w:styleId="value">
    <w:name w:val="value"/>
    <w:basedOn w:val="DefaultParagraphFont"/>
    <w:rsid w:val="00726D79"/>
  </w:style>
  <w:style w:type="character" w:styleId="UnresolvedMention">
    <w:name w:val="Unresolved Mention"/>
    <w:basedOn w:val="DefaultParagraphFont"/>
    <w:uiPriority w:val="99"/>
    <w:semiHidden/>
    <w:unhideWhenUsed/>
    <w:rsid w:val="00804E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04E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3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2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8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5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7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1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9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91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56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13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9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13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06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015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0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0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896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1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3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431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76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40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35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8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o365skhu-my.sharepoint.com/personal/lsj_office_skhu_ac_kr/Documents/&#47928;&#49436;/&#47928;&#49436;&#53596;&#54540;&#47551;/&#53596;&#54540;&#47551;2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E6916BECA5FB0648AB3BB53586939334" ma:contentTypeVersion="9" ma:contentTypeDescription="새 문서를 만듭니다." ma:contentTypeScope="" ma:versionID="26a0d3e084170078b36f9532275477d6">
  <xsd:schema xmlns:xsd="http://www.w3.org/2001/XMLSchema" xmlns:xs="http://www.w3.org/2001/XMLSchema" xmlns:p="http://schemas.microsoft.com/office/2006/metadata/properties" xmlns:ns3="d93dce72-0905-4095-9656-aa23dcd1cc9d" xmlns:ns4="c003bcc8-edd7-4fd0-9e05-9be5eefb4c81" targetNamespace="http://schemas.microsoft.com/office/2006/metadata/properties" ma:root="true" ma:fieldsID="412940e13a1766f38cd96012194b0d58" ns3:_="" ns4:_="">
    <xsd:import namespace="d93dce72-0905-4095-9656-aa23dcd1cc9d"/>
    <xsd:import namespace="c003bcc8-edd7-4fd0-9e05-9be5eefb4c81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3dce72-0905-4095-9656-aa23dcd1cc9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공유 대상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03bcc8-edd7-4fd0-9e05-9be5eef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4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EF5E52-975E-472E-B383-E4AA930E1E0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CEA6FEA-F6AE-4F63-800B-2E4D9EED585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D64092E-A159-486D-831C-4C162AA2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93dce72-0905-4095-9656-aa23dcd1cc9d"/>
    <ds:schemaRef ds:uri="c003bcc8-edd7-4fd0-9e05-9be5eefb4c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52B4055-2B87-4069-8BF6-319A7FB235C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템플릿2.dotx</Template>
  <TotalTime>4127</TotalTime>
  <Pages>32</Pages>
  <Words>2062</Words>
  <Characters>11755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Seungjin Lee</dc:creator>
  <cp:keywords/>
  <dc:description/>
  <cp:lastModifiedBy>이승진</cp:lastModifiedBy>
  <cp:revision>1046</cp:revision>
  <dcterms:created xsi:type="dcterms:W3CDTF">2019-11-06T22:05:00Z</dcterms:created>
  <dcterms:modified xsi:type="dcterms:W3CDTF">2023-08-29T19:19:00Z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0x010100E6916BECA5FB0648AB3BB53586939334</vt:lpwstr>
  </property>
</Properties>
</file>